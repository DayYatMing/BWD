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D0BF" w14:textId="2FF96C6D" w:rsidR="007D61E8" w:rsidRDefault="00207A84" w:rsidP="007D61E8">
      <w:pPr>
        <w:pStyle w:val="Heading1"/>
        <w:spacing w:before="240" w:after="120"/>
      </w:pPr>
      <w: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D61E8" w14:paraId="1784867F" w14:textId="77777777" w:rsidTr="007D61E8">
        <w:tc>
          <w:tcPr>
            <w:tcW w:w="5395" w:type="dxa"/>
            <w:shd w:val="clear" w:color="auto" w:fill="auto"/>
          </w:tcPr>
          <w:sdt>
            <w:sdtPr>
              <w:id w:val="-1113742885"/>
              <w:placeholder>
                <w:docPart w:val="C52FD8C41DCEEA4BB9C5B80BC0986CDE"/>
              </w:placeholder>
            </w:sdtPr>
            <w:sdtEndPr/>
            <w:sdtContent>
              <w:p w14:paraId="5A74B352" w14:textId="77777777" w:rsidR="007D61E8" w:rsidRPr="00BC2B1A" w:rsidRDefault="007D61E8" w:rsidP="007D61E8">
                <w:pPr>
                  <w:pStyle w:val="BodyText"/>
                  <w:spacing w:after="0"/>
                  <w:rPr>
                    <w:b/>
                    <w:bCs/>
                  </w:rPr>
                </w:pPr>
                <w:r w:rsidRPr="00BC2B1A">
                  <w:rPr>
                    <w:b/>
                    <w:bCs/>
                  </w:rPr>
                  <w:t>Languages</w:t>
                </w:r>
              </w:p>
              <w:p w14:paraId="4A104514" w14:textId="4B03858E" w:rsidR="007D61E8" w:rsidRDefault="004007B8" w:rsidP="007D61E8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.NET Framework (C#, VB)</w:t>
                </w:r>
              </w:p>
              <w:p w14:paraId="3051B133" w14:textId="5D6B1A4C" w:rsidR="004007B8" w:rsidRDefault="004007B8" w:rsidP="007D61E8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.NET Core (C#)</w:t>
                </w:r>
              </w:p>
              <w:p w14:paraId="6D36E681" w14:textId="77777777" w:rsidR="007D61E8" w:rsidRDefault="007D61E8" w:rsidP="007D61E8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Classic ASP</w:t>
                </w:r>
              </w:p>
              <w:p w14:paraId="24B97079" w14:textId="0EAD10E6" w:rsidR="007D61E8" w:rsidRPr="00036F40" w:rsidRDefault="007D61E8" w:rsidP="007D61E8">
                <w:pPr>
                  <w:pStyle w:val="BodyText"/>
                  <w:numPr>
                    <w:ilvl w:val="0"/>
                    <w:numId w:val="16"/>
                  </w:numPr>
                  <w:spacing w:after="0"/>
                  <w:rPr>
                    <w:b/>
                    <w:bCs/>
                  </w:rPr>
                </w:pPr>
                <w:r>
                  <w:t>Javascript</w:t>
                </w:r>
              </w:p>
              <w:p w14:paraId="38D675F7" w14:textId="77777777" w:rsidR="004007B8" w:rsidRPr="004007B8" w:rsidRDefault="004007B8" w:rsidP="004007B8">
                <w:pPr>
                  <w:pStyle w:val="BodyText"/>
                  <w:spacing w:after="0"/>
                  <w:ind w:left="360"/>
                  <w:rPr>
                    <w:b/>
                    <w:bCs/>
                  </w:rPr>
                </w:pPr>
              </w:p>
              <w:p w14:paraId="5C4839B7" w14:textId="77777777" w:rsidR="004007B8" w:rsidRPr="00BC2B1A" w:rsidRDefault="004007B8" w:rsidP="004007B8">
                <w:pPr>
                  <w:pStyle w:val="BodyText"/>
                  <w:spacing w:after="0"/>
                  <w:rPr>
                    <w:b/>
                    <w:bCs/>
                  </w:rPr>
                </w:pPr>
                <w:r w:rsidRPr="00BC2B1A">
                  <w:rPr>
                    <w:b/>
                    <w:bCs/>
                  </w:rPr>
                  <w:t>Databases</w:t>
                </w:r>
              </w:p>
              <w:p w14:paraId="59DB00CA" w14:textId="77777777" w:rsidR="004007B8" w:rsidRDefault="004007B8" w:rsidP="004007B8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MS SQL Server</w:t>
                </w:r>
              </w:p>
              <w:p w14:paraId="73486C3B" w14:textId="77777777" w:rsidR="004007B8" w:rsidRDefault="004007B8" w:rsidP="004007B8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Oracle</w:t>
                </w:r>
              </w:p>
              <w:p w14:paraId="4AECAA95" w14:textId="185796FF" w:rsidR="004007B8" w:rsidRPr="004007B8" w:rsidRDefault="004007B8" w:rsidP="004007B8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MySQL</w:t>
                </w:r>
              </w:p>
              <w:p w14:paraId="55B90FCD" w14:textId="77777777" w:rsidR="004007B8" w:rsidRDefault="004007B8" w:rsidP="007D61E8">
                <w:pPr>
                  <w:pStyle w:val="BodyText"/>
                  <w:spacing w:after="0"/>
                  <w:rPr>
                    <w:b/>
                    <w:bCs/>
                  </w:rPr>
                </w:pPr>
              </w:p>
              <w:p w14:paraId="791C9C35" w14:textId="7458F1FD" w:rsidR="007D61E8" w:rsidRPr="00BC2B1A" w:rsidRDefault="007D61E8" w:rsidP="007D61E8">
                <w:pPr>
                  <w:pStyle w:val="BodyText"/>
                  <w:spacing w:after="0"/>
                  <w:rPr>
                    <w:b/>
                    <w:bCs/>
                  </w:rPr>
                </w:pPr>
                <w:r w:rsidRPr="00BC2B1A">
                  <w:rPr>
                    <w:b/>
                    <w:bCs/>
                  </w:rPr>
                  <w:t>Methodologies</w:t>
                </w:r>
                <w:r>
                  <w:rPr>
                    <w:b/>
                    <w:bCs/>
                  </w:rPr>
                  <w:t>/Patterns</w:t>
                </w:r>
              </w:p>
              <w:p w14:paraId="282B02F0" w14:textId="6EF0A19A" w:rsidR="007D61E8" w:rsidRDefault="007D61E8" w:rsidP="007D61E8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Agile</w:t>
                </w:r>
              </w:p>
              <w:p w14:paraId="41F7C042" w14:textId="3B07C00E" w:rsidR="0084657B" w:rsidRDefault="0084657B" w:rsidP="007D61E8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CQRS (Command Query Responsibility Segregation)</w:t>
                </w:r>
              </w:p>
              <w:p w14:paraId="03397B47" w14:textId="77777777" w:rsidR="007D61E8" w:rsidRDefault="007D61E8" w:rsidP="007D61E8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Test Driven Development (TDD)</w:t>
                </w:r>
              </w:p>
              <w:p w14:paraId="28971DC8" w14:textId="4D8BDE25" w:rsidR="007D61E8" w:rsidRDefault="007D61E8" w:rsidP="007D61E8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Domain</w:t>
                </w:r>
                <w:r w:rsidR="006E34C8">
                  <w:t xml:space="preserve"> D</w:t>
                </w:r>
                <w:r>
                  <w:t>riven Design (DDD)</w:t>
                </w:r>
              </w:p>
              <w:p w14:paraId="29AA9681" w14:textId="11ED6A10" w:rsidR="007D61E8" w:rsidRDefault="007D61E8" w:rsidP="00036F40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Clean architecture</w:t>
                </w:r>
              </w:p>
              <w:p w14:paraId="46BA48DA" w14:textId="06336782" w:rsidR="006E34C8" w:rsidRDefault="006E34C8" w:rsidP="00036F40">
                <w:pPr>
                  <w:pStyle w:val="BodyText"/>
                  <w:numPr>
                    <w:ilvl w:val="0"/>
                    <w:numId w:val="16"/>
                  </w:numPr>
                  <w:spacing w:after="0"/>
                </w:pPr>
                <w:r>
                  <w:t>Pair programming</w:t>
                </w:r>
              </w:p>
            </w:sdtContent>
          </w:sdt>
          <w:p w14:paraId="200E627F" w14:textId="77777777" w:rsidR="007D61E8" w:rsidRDefault="007D61E8" w:rsidP="00F814B1">
            <w:pPr>
              <w:pStyle w:val="BodyText"/>
              <w:spacing w:after="0"/>
            </w:pPr>
          </w:p>
        </w:tc>
        <w:tc>
          <w:tcPr>
            <w:tcW w:w="5395" w:type="dxa"/>
            <w:shd w:val="clear" w:color="auto" w:fill="auto"/>
          </w:tcPr>
          <w:p w14:paraId="1A16DC4F" w14:textId="77777777" w:rsidR="007D61E8" w:rsidRPr="00BC2B1A" w:rsidRDefault="007D61E8" w:rsidP="007D61E8">
            <w:pPr>
              <w:pStyle w:val="BodyText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Frameworks/</w:t>
            </w:r>
            <w:r w:rsidRPr="00BC2B1A">
              <w:rPr>
                <w:b/>
                <w:bCs/>
              </w:rPr>
              <w:t>Libraries</w:t>
            </w:r>
          </w:p>
          <w:p w14:paraId="7A0E7DF7" w14:textId="1678471F" w:rsidR="007D61E8" w:rsidRDefault="007D61E8" w:rsidP="007D61E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Entity Framework</w:t>
            </w:r>
          </w:p>
          <w:p w14:paraId="6CFF1FBA" w14:textId="0F7A7412" w:rsidR="004007B8" w:rsidRDefault="004007B8" w:rsidP="007D61E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EF Core</w:t>
            </w:r>
          </w:p>
          <w:p w14:paraId="3B876645" w14:textId="117AF361" w:rsidR="004007B8" w:rsidRDefault="004007B8" w:rsidP="007D61E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ASP.NET MVC</w:t>
            </w:r>
          </w:p>
          <w:p w14:paraId="24059C56" w14:textId="2D8A069F" w:rsidR="004007B8" w:rsidRDefault="004007B8" w:rsidP="007D61E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ASP.NET Web API</w:t>
            </w:r>
            <w:r w:rsidR="00DB1856">
              <w:t>, REST API</w:t>
            </w:r>
          </w:p>
          <w:p w14:paraId="2556983E" w14:textId="37232FCC" w:rsidR="001B6A66" w:rsidRDefault="001B6A66" w:rsidP="007D61E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AJAX</w:t>
            </w:r>
          </w:p>
          <w:p w14:paraId="1799B22C" w14:textId="77777777" w:rsidR="004007B8" w:rsidRDefault="004007B8" w:rsidP="004007B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Dapper</w:t>
            </w:r>
          </w:p>
          <w:p w14:paraId="5B9C5C2D" w14:textId="5576BC0D" w:rsidR="004007B8" w:rsidRDefault="004007B8" w:rsidP="004007B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X</w:t>
            </w:r>
            <w:r w:rsidR="00DC34CF">
              <w:t>U</w:t>
            </w:r>
            <w:r>
              <w:t>nit</w:t>
            </w:r>
          </w:p>
          <w:p w14:paraId="55AEF4D0" w14:textId="685B232A" w:rsidR="004007B8" w:rsidRDefault="004007B8" w:rsidP="007D61E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JQuery</w:t>
            </w:r>
          </w:p>
          <w:p w14:paraId="4871205F" w14:textId="0B4B2E9B" w:rsidR="006E34C8" w:rsidRDefault="006E34C8" w:rsidP="007D61E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Bootstrap</w:t>
            </w:r>
          </w:p>
          <w:p w14:paraId="4D37DA62" w14:textId="2E14AA09" w:rsidR="004007B8" w:rsidRDefault="004007B8" w:rsidP="007D61E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Angular</w:t>
            </w:r>
          </w:p>
          <w:p w14:paraId="509BE6FA" w14:textId="30AA0240" w:rsidR="007D1B4F" w:rsidRDefault="007D1B4F" w:rsidP="007D61E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React</w:t>
            </w:r>
          </w:p>
          <w:p w14:paraId="5F2F71A7" w14:textId="77777777" w:rsidR="007D61E8" w:rsidRDefault="007D61E8" w:rsidP="004007B8">
            <w:pPr>
              <w:pStyle w:val="BodyText"/>
              <w:spacing w:after="0"/>
              <w:ind w:left="360"/>
            </w:pPr>
          </w:p>
          <w:p w14:paraId="3A280124" w14:textId="77777777" w:rsidR="004007B8" w:rsidRPr="00BC2B1A" w:rsidRDefault="004007B8" w:rsidP="004007B8">
            <w:pPr>
              <w:pStyle w:val="BodyText"/>
              <w:spacing w:after="0"/>
              <w:rPr>
                <w:b/>
                <w:bCs/>
              </w:rPr>
            </w:pPr>
            <w:r w:rsidRPr="00BC2B1A">
              <w:rPr>
                <w:b/>
                <w:bCs/>
              </w:rPr>
              <w:t>Tools</w:t>
            </w:r>
          </w:p>
          <w:p w14:paraId="2BC08404" w14:textId="77777777" w:rsidR="004007B8" w:rsidRDefault="004007B8" w:rsidP="004007B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Git</w:t>
            </w:r>
          </w:p>
          <w:p w14:paraId="1395614D" w14:textId="77777777" w:rsidR="004007B8" w:rsidRDefault="004007B8" w:rsidP="004007B8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Jira</w:t>
            </w:r>
          </w:p>
          <w:p w14:paraId="3AB15E66" w14:textId="77777777" w:rsidR="00655476" w:rsidRDefault="004007B8" w:rsidP="00655476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Confluence</w:t>
            </w:r>
          </w:p>
          <w:p w14:paraId="49505F8E" w14:textId="77777777" w:rsidR="004007B8" w:rsidRDefault="004007B8" w:rsidP="00655476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Azure DevOps</w:t>
            </w:r>
          </w:p>
          <w:p w14:paraId="143F0267" w14:textId="77777777" w:rsidR="00655476" w:rsidRDefault="00655476" w:rsidP="00655476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NewRelic</w:t>
            </w:r>
          </w:p>
          <w:p w14:paraId="2EDE7E11" w14:textId="77777777" w:rsidR="00655476" w:rsidRDefault="00655476" w:rsidP="00655476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TeamCity</w:t>
            </w:r>
          </w:p>
          <w:p w14:paraId="62E57348" w14:textId="621DD631" w:rsidR="00655476" w:rsidRDefault="00655476" w:rsidP="00655476">
            <w:pPr>
              <w:pStyle w:val="BodyText"/>
              <w:numPr>
                <w:ilvl w:val="0"/>
                <w:numId w:val="16"/>
              </w:numPr>
              <w:spacing w:after="0"/>
            </w:pPr>
            <w:r>
              <w:t>Azure Pipelines</w:t>
            </w:r>
          </w:p>
        </w:tc>
      </w:tr>
    </w:tbl>
    <w:p w14:paraId="1AC4BC58" w14:textId="77777777" w:rsidR="00F814B1" w:rsidRDefault="00F814B1" w:rsidP="00246DDE">
      <w:pPr>
        <w:pStyle w:val="Heading1"/>
        <w:spacing w:before="240" w:after="120"/>
        <w:ind w:left="0" w:firstLine="0"/>
      </w:pPr>
      <w:r>
        <w:t>PERSONAL STATEMENT</w:t>
      </w:r>
    </w:p>
    <w:sdt>
      <w:sdtPr>
        <w:id w:val="1556504105"/>
        <w:placeholder>
          <w:docPart w:val="975AEAF63A0543DAAD50C90743A467C9"/>
        </w:placeholder>
      </w:sdtPr>
      <w:sdtEndPr/>
      <w:sdtContent>
        <w:p w14:paraId="6E078DB9" w14:textId="0ABFEB8B" w:rsidR="00C154A1" w:rsidRPr="00F814B1" w:rsidRDefault="00036F40" w:rsidP="00246DDE">
          <w:pPr>
            <w:pStyle w:val="BodyText"/>
            <w:spacing w:after="0"/>
          </w:pPr>
          <w:r>
            <w:t xml:space="preserve">I am an experienced software developer with a focus on ASP.NET with </w:t>
          </w:r>
          <w:r w:rsidR="00DB1856">
            <w:t>REST API development.</w:t>
          </w:r>
          <w:r w:rsidR="00DB1856">
            <w:br/>
            <w:t xml:space="preserve">Having experience working in an Agile manner, I am focused towards quick and iterative software development </w:t>
          </w:r>
          <w:r w:rsidR="0084657B">
            <w:t xml:space="preserve">with </w:t>
          </w:r>
          <w:r w:rsidR="00DC34CF">
            <w:t>accompanying</w:t>
          </w:r>
          <w:r w:rsidR="0084657B">
            <w:t xml:space="preserve"> test coverage</w:t>
          </w:r>
          <w:r w:rsidR="00DC34CF">
            <w:t xml:space="preserve"> to achieve commercial priorities and high-quality code. </w:t>
          </w:r>
        </w:p>
      </w:sdtContent>
    </w:sdt>
    <w:p w14:paraId="6017D1CA" w14:textId="6CCE8C52" w:rsidR="00F015DE" w:rsidRDefault="00455131" w:rsidP="005967F2">
      <w:pPr>
        <w:pStyle w:val="Heading1"/>
        <w:spacing w:before="240" w:after="120"/>
      </w:pPr>
      <w:r>
        <w:t xml:space="preserve">LOCAL </w:t>
      </w:r>
      <w:r w:rsidR="00841E5E">
        <w:t>EXPERIENCE</w:t>
      </w:r>
    </w:p>
    <w:p w14:paraId="221073E3" w14:textId="2D1794D2" w:rsidR="000C0D7D" w:rsidRDefault="000B71C0" w:rsidP="0084657B">
      <w:pPr>
        <w:pStyle w:val="Heading2"/>
        <w:spacing w:before="0"/>
      </w:pPr>
      <w:sdt>
        <w:sdtPr>
          <w:id w:val="1955139013"/>
          <w:placeholder>
            <w:docPart w:val="4251C9D010DE4FFEABA72B8D3B779398"/>
          </w:placeholder>
        </w:sdtPr>
        <w:sdtEndPr/>
        <w:sdtContent>
          <w:r w:rsidR="000C0D7D">
            <w:t>Analyst Developer | FNZ | April 2023 – current</w:t>
          </w:r>
          <w:r w:rsidR="00655476">
            <w:br/>
            <w:t>Tech Stack: ASP.NET Core (C#, VB), MS SQL Server, JQuery</w:t>
          </w:r>
          <w:r w:rsidR="00655476">
            <w:br/>
            <w:t>Methodologies: Agile, CQRS, TDD</w:t>
          </w:r>
          <w:r w:rsidR="006E34C8">
            <w:t>, clean architecture</w:t>
          </w:r>
        </w:sdtContent>
      </w:sdt>
      <w:r w:rsidR="000C0D7D">
        <w:tab/>
      </w:r>
      <w:r w:rsidR="000C0D7D">
        <w:tab/>
        <w:t xml:space="preserve">       </w:t>
      </w:r>
    </w:p>
    <w:sdt>
      <w:sdtPr>
        <w:id w:val="-2049674942"/>
        <w:placeholder>
          <w:docPart w:val="CA85D458BD9B491BB8E3BDA9DE14F4C2"/>
        </w:placeholder>
      </w:sdtPr>
      <w:sdtEndPr/>
      <w:sdtContent>
        <w:p w14:paraId="4DF824B1" w14:textId="615031EC" w:rsidR="0084657B" w:rsidRDefault="00655476" w:rsidP="000C0D7D">
          <w:pPr>
            <w:pStyle w:val="BodyText"/>
            <w:numPr>
              <w:ilvl w:val="0"/>
              <w:numId w:val="18"/>
            </w:numPr>
            <w:spacing w:after="0"/>
          </w:pPr>
          <w:r>
            <w:t>Designed and i</w:t>
          </w:r>
          <w:r w:rsidR="0084657B">
            <w:t xml:space="preserve">mplemented new </w:t>
          </w:r>
          <w:r w:rsidR="006873D0">
            <w:t>client-facing regulatory</w:t>
          </w:r>
          <w:r w:rsidR="008560B9">
            <w:t xml:space="preserve"> </w:t>
          </w:r>
          <w:r w:rsidR="006873D0">
            <w:t>and internal admin user features</w:t>
          </w:r>
        </w:p>
        <w:p w14:paraId="2C856F10" w14:textId="2CD6DDAA" w:rsidR="00655476" w:rsidRDefault="00655476" w:rsidP="000C0D7D">
          <w:pPr>
            <w:pStyle w:val="BodyText"/>
            <w:numPr>
              <w:ilvl w:val="0"/>
              <w:numId w:val="18"/>
            </w:numPr>
            <w:spacing w:after="0"/>
          </w:pPr>
          <w:r>
            <w:t>Wrote feature documentation and improved on the business case acceptance criteria</w:t>
          </w:r>
        </w:p>
        <w:p w14:paraId="0D369265" w14:textId="076EC8EE" w:rsidR="00655476" w:rsidRDefault="007D1B4F" w:rsidP="000C0D7D">
          <w:pPr>
            <w:pStyle w:val="BodyText"/>
            <w:numPr>
              <w:ilvl w:val="0"/>
              <w:numId w:val="18"/>
            </w:numPr>
            <w:spacing w:after="0"/>
          </w:pPr>
          <w:r>
            <w:t>I</w:t>
          </w:r>
          <w:r w:rsidR="00655476">
            <w:t>ncreased test coverage of codebase by 12% with automated unit tests</w:t>
          </w:r>
        </w:p>
        <w:p w14:paraId="03FC79CA" w14:textId="5CD04588" w:rsidR="007D1B4F" w:rsidRDefault="007D1B4F" w:rsidP="000C0D7D">
          <w:pPr>
            <w:pStyle w:val="BodyText"/>
            <w:numPr>
              <w:ilvl w:val="0"/>
              <w:numId w:val="18"/>
            </w:numPr>
            <w:spacing w:after="0"/>
          </w:pPr>
          <w:r>
            <w:t>Investigated and fixed bugs</w:t>
          </w:r>
        </w:p>
        <w:p w14:paraId="3B13CAE7" w14:textId="4EA6B091" w:rsidR="007D1B4F" w:rsidRDefault="007D1B4F" w:rsidP="000C0D7D">
          <w:pPr>
            <w:pStyle w:val="BodyText"/>
            <w:numPr>
              <w:ilvl w:val="0"/>
              <w:numId w:val="18"/>
            </w:numPr>
            <w:spacing w:after="0"/>
          </w:pPr>
          <w:r>
            <w:t xml:space="preserve">Organized architectural meetings to discuss wide impact bugs and </w:t>
          </w:r>
          <w:r w:rsidR="006873D0">
            <w:t>technical strategies</w:t>
          </w:r>
        </w:p>
        <w:p w14:paraId="1ADF997A" w14:textId="34D814C7" w:rsidR="00655476" w:rsidRDefault="00655476" w:rsidP="000C0D7D">
          <w:pPr>
            <w:pStyle w:val="BodyText"/>
            <w:numPr>
              <w:ilvl w:val="0"/>
              <w:numId w:val="18"/>
            </w:numPr>
            <w:spacing w:after="0"/>
          </w:pPr>
          <w:r>
            <w:t>Improved performance of multiple stored procedures by an average of 34%</w:t>
          </w:r>
        </w:p>
        <w:p w14:paraId="56F4DFFD" w14:textId="1308790A" w:rsidR="00655476" w:rsidRDefault="00655476" w:rsidP="000C0D7D">
          <w:pPr>
            <w:pStyle w:val="BodyText"/>
            <w:numPr>
              <w:ilvl w:val="0"/>
              <w:numId w:val="18"/>
            </w:numPr>
            <w:spacing w:after="0"/>
          </w:pPr>
          <w:r>
            <w:t>Participated in initial feature design and discovery sessions</w:t>
          </w:r>
        </w:p>
        <w:p w14:paraId="30DAC030" w14:textId="7D63B7A7" w:rsidR="000C0D7D" w:rsidRDefault="00655476" w:rsidP="000C0D7D">
          <w:pPr>
            <w:pStyle w:val="BodyText"/>
            <w:numPr>
              <w:ilvl w:val="0"/>
              <w:numId w:val="18"/>
            </w:numPr>
            <w:spacing w:after="0"/>
          </w:pPr>
          <w:r>
            <w:t>Managed team DevOps pipelines</w:t>
          </w:r>
        </w:p>
        <w:p w14:paraId="75F65FC4" w14:textId="52A43775" w:rsidR="006E34C8" w:rsidRDefault="006E34C8" w:rsidP="000C0D7D">
          <w:pPr>
            <w:pStyle w:val="BodyText"/>
            <w:numPr>
              <w:ilvl w:val="0"/>
              <w:numId w:val="18"/>
            </w:numPr>
            <w:spacing w:after="0"/>
          </w:pPr>
          <w:r>
            <w:t>Reviewed and mentored junior developers</w:t>
          </w:r>
        </w:p>
        <w:p w14:paraId="3A829EFB" w14:textId="652AB60C" w:rsidR="008560B9" w:rsidRPr="000C0D7D" w:rsidRDefault="008560B9" w:rsidP="000C0D7D">
          <w:pPr>
            <w:pStyle w:val="BodyText"/>
            <w:numPr>
              <w:ilvl w:val="0"/>
              <w:numId w:val="18"/>
            </w:numPr>
            <w:spacing w:after="0"/>
          </w:pPr>
          <w:r>
            <w:t>Paired programming with developers on new features</w:t>
          </w:r>
        </w:p>
      </w:sdtContent>
    </w:sdt>
    <w:p w14:paraId="7F8E7566" w14:textId="496F3DFB" w:rsidR="00C21E00" w:rsidRDefault="000B71C0" w:rsidP="00C21E00">
      <w:pPr>
        <w:pStyle w:val="Heading2"/>
        <w:spacing w:before="120"/>
      </w:pPr>
      <w:sdt>
        <w:sdtPr>
          <w:id w:val="-1718356985"/>
          <w:placeholder>
            <w:docPart w:val="035C18623F0342D4BCA70B7087F4D182"/>
          </w:placeholder>
        </w:sdtPr>
        <w:sdtEndPr/>
        <w:sdtContent>
          <w:r w:rsidR="009D5FC5">
            <w:t>Senior Developer</w:t>
          </w:r>
          <w:r w:rsidR="00246DDE">
            <w:t xml:space="preserve"> | Datacom – Local Government| Jul</w:t>
          </w:r>
          <w:r w:rsidR="00C97EBA">
            <w:t xml:space="preserve"> 2022 </w:t>
          </w:r>
          <w:r w:rsidR="000C0D7D">
            <w:t>–</w:t>
          </w:r>
          <w:r w:rsidR="00C97EBA">
            <w:t xml:space="preserve"> </w:t>
          </w:r>
          <w:r w:rsidR="000C0D7D">
            <w:t>April 2023</w:t>
          </w:r>
          <w:r w:rsidR="00655476">
            <w:br/>
            <w:t>Tech Stack</w:t>
          </w:r>
          <w:r w:rsidR="007D1B4F">
            <w:t xml:space="preserve">: ASP.NET Core (C#), </w:t>
          </w:r>
          <w:r w:rsidR="006873D0">
            <w:t>Power BI</w:t>
          </w:r>
          <w:r w:rsidR="006873D0">
            <w:br/>
          </w:r>
          <w:r w:rsidR="007D1B4F">
            <w:t xml:space="preserve">Methodologies: Agile, </w:t>
          </w:r>
          <w:r w:rsidR="006E34C8">
            <w:t xml:space="preserve">CQRS, </w:t>
          </w:r>
          <w:r w:rsidR="007D1B4F">
            <w:t>TDD</w:t>
          </w:r>
        </w:sdtContent>
      </w:sdt>
      <w:r w:rsidR="00C21E00">
        <w:tab/>
      </w:r>
      <w:r w:rsidR="00C21E00">
        <w:tab/>
      </w:r>
      <w:r w:rsidR="00C21E00">
        <w:tab/>
      </w:r>
      <w:r w:rsidR="00C21E00">
        <w:tab/>
        <w:t xml:space="preserve">       </w:t>
      </w:r>
    </w:p>
    <w:sdt>
      <w:sdtPr>
        <w:id w:val="402570923"/>
        <w:placeholder>
          <w:docPart w:val="716055E0FC8245AE8E4FC87F5B69732B"/>
        </w:placeholder>
      </w:sdtPr>
      <w:sdtEndPr/>
      <w:sdtContent>
        <w:p w14:paraId="0D9FC3E6" w14:textId="1DA8F80F" w:rsidR="00C21E00" w:rsidRDefault="00C21E00" w:rsidP="00C21E00">
          <w:pPr>
            <w:pStyle w:val="BodyText"/>
            <w:numPr>
              <w:ilvl w:val="0"/>
              <w:numId w:val="18"/>
            </w:numPr>
            <w:spacing w:after="0"/>
          </w:pPr>
          <w:r>
            <w:t xml:space="preserve">Created a Power BI data connector and accompanying </w:t>
          </w:r>
          <w:r w:rsidR="006873D0">
            <w:t xml:space="preserve">REST </w:t>
          </w:r>
          <w:r>
            <w:t>API</w:t>
          </w:r>
          <w:r w:rsidR="00F91A95">
            <w:t>s</w:t>
          </w:r>
          <w:r w:rsidR="006873D0">
            <w:t xml:space="preserve"> to allow users to run their own data analysis</w:t>
          </w:r>
        </w:p>
        <w:p w14:paraId="4471231B" w14:textId="1AE7167C" w:rsidR="00C21E00" w:rsidRDefault="006873D0" w:rsidP="00C21E00">
          <w:pPr>
            <w:pStyle w:val="BodyText"/>
            <w:numPr>
              <w:ilvl w:val="0"/>
              <w:numId w:val="18"/>
            </w:numPr>
            <w:spacing w:after="0"/>
          </w:pPr>
          <w:r>
            <w:t>Ran design and discovery sessions to scope and size the work required</w:t>
          </w:r>
        </w:p>
        <w:p w14:paraId="50C796F0" w14:textId="4C58A8F0" w:rsidR="00C21E00" w:rsidRDefault="006873D0" w:rsidP="00C21E00">
          <w:pPr>
            <w:pStyle w:val="BodyText"/>
            <w:numPr>
              <w:ilvl w:val="0"/>
              <w:numId w:val="12"/>
            </w:numPr>
            <w:spacing w:after="0"/>
          </w:pPr>
          <w:r>
            <w:lastRenderedPageBreak/>
            <w:t xml:space="preserve">Created epic and accompanying </w:t>
          </w:r>
          <w:r w:rsidR="006E34C8">
            <w:t>user stories for the feature</w:t>
          </w:r>
        </w:p>
        <w:p w14:paraId="69A783B5" w14:textId="3A710BB1" w:rsidR="00C21E00" w:rsidRDefault="00C21E00" w:rsidP="00C21E00">
          <w:pPr>
            <w:pStyle w:val="BodyText"/>
            <w:numPr>
              <w:ilvl w:val="0"/>
              <w:numId w:val="12"/>
            </w:numPr>
            <w:spacing w:after="0"/>
          </w:pPr>
          <w:r>
            <w:t xml:space="preserve">Wrote </w:t>
          </w:r>
          <w:r w:rsidR="006E34C8">
            <w:t>integration tests for REST APIs to retrieve required data</w:t>
          </w:r>
        </w:p>
        <w:p w14:paraId="4392FD4F" w14:textId="728C895A" w:rsidR="00C21E00" w:rsidRDefault="006E34C8" w:rsidP="00C21E00">
          <w:pPr>
            <w:pStyle w:val="BodyText"/>
            <w:numPr>
              <w:ilvl w:val="0"/>
              <w:numId w:val="12"/>
            </w:numPr>
            <w:spacing w:after="0"/>
          </w:pPr>
          <w:r>
            <w:t>Wrote user guides and technical documents on feature release</w:t>
          </w:r>
        </w:p>
      </w:sdtContent>
    </w:sdt>
    <w:p w14:paraId="2E653767" w14:textId="3717067D" w:rsidR="000F1CB0" w:rsidRDefault="000B71C0" w:rsidP="000F1CB0">
      <w:pPr>
        <w:pStyle w:val="Heading2"/>
        <w:spacing w:before="120"/>
      </w:pPr>
      <w:sdt>
        <w:sdtPr>
          <w:id w:val="371037791"/>
          <w:placeholder>
            <w:docPart w:val="5EB7EFB627AD4B5685D2283DDDA8A2CD"/>
          </w:placeholder>
        </w:sdtPr>
        <w:sdtEndPr/>
        <w:sdtContent>
          <w:r w:rsidR="000F1CB0">
            <w:t>Software Developer</w:t>
          </w:r>
          <w:r w:rsidR="00C97EBA">
            <w:t xml:space="preserve"> | Datacom – Local Government| Nov 2020 – Jan 2022</w:t>
          </w:r>
        </w:sdtContent>
      </w:sdt>
      <w:r w:rsidR="000F1CB0">
        <w:tab/>
      </w:r>
      <w:r w:rsidR="007D1B4F">
        <w:br/>
        <w:t>Tech Stack: ASP.NET Core (C#), MS SQL Server, React</w:t>
      </w:r>
      <w:r w:rsidR="007D1B4F">
        <w:br/>
        <w:t xml:space="preserve">Methodologies: Agile, </w:t>
      </w:r>
      <w:r w:rsidR="00DC34CF">
        <w:t xml:space="preserve">CQRS, </w:t>
      </w:r>
      <w:r w:rsidR="007D1B4F">
        <w:t>TDD, Clean architecture</w:t>
      </w:r>
      <w:r w:rsidR="000F1CB0">
        <w:tab/>
      </w:r>
      <w:r w:rsidR="000F1CB0">
        <w:tab/>
      </w:r>
      <w:r w:rsidR="000F1CB0">
        <w:tab/>
        <w:t xml:space="preserve">       </w:t>
      </w:r>
    </w:p>
    <w:sdt>
      <w:sdtPr>
        <w:id w:val="220567490"/>
        <w:placeholder>
          <w:docPart w:val="BD8C098DF9FC460D92CAD20449AD4891"/>
        </w:placeholder>
      </w:sdtPr>
      <w:sdtEndPr/>
      <w:sdtContent>
        <w:p w14:paraId="342B1C04" w14:textId="63A742F6" w:rsidR="0020502E" w:rsidRDefault="006E34C8" w:rsidP="00C97EBA">
          <w:pPr>
            <w:pStyle w:val="BodyText"/>
            <w:numPr>
              <w:ilvl w:val="0"/>
              <w:numId w:val="19"/>
            </w:numPr>
            <w:spacing w:after="0"/>
          </w:pPr>
          <w:r>
            <w:t>Scoped and sized planned features during sprint planning</w:t>
          </w:r>
        </w:p>
        <w:p w14:paraId="722B0BE0" w14:textId="50F298A0" w:rsidR="0020502E" w:rsidRDefault="00DC34CF" w:rsidP="000F1CB0">
          <w:pPr>
            <w:pStyle w:val="BodyText"/>
            <w:numPr>
              <w:ilvl w:val="0"/>
              <w:numId w:val="12"/>
            </w:numPr>
            <w:spacing w:after="0"/>
          </w:pPr>
          <w:r>
            <w:t>Fleshed out technical details and additional business cases for user stories</w:t>
          </w:r>
        </w:p>
        <w:p w14:paraId="57ACB4D1" w14:textId="2C35D640" w:rsidR="00D30E2D" w:rsidRDefault="00D30E2D" w:rsidP="000F1CB0">
          <w:pPr>
            <w:pStyle w:val="BodyText"/>
            <w:numPr>
              <w:ilvl w:val="0"/>
              <w:numId w:val="12"/>
            </w:numPr>
            <w:spacing w:after="0"/>
          </w:pPr>
          <w:r>
            <w:t>Developed features</w:t>
          </w:r>
          <w:r w:rsidR="00562854">
            <w:t xml:space="preserve"> </w:t>
          </w:r>
          <w:r w:rsidR="00DC34CF">
            <w:t>and accompanying unit/integration tests</w:t>
          </w:r>
        </w:p>
        <w:p w14:paraId="29974A3E" w14:textId="3894C296" w:rsidR="00D30E2D" w:rsidRDefault="00D30E2D" w:rsidP="000F1CB0">
          <w:pPr>
            <w:pStyle w:val="BodyText"/>
            <w:numPr>
              <w:ilvl w:val="0"/>
              <w:numId w:val="12"/>
            </w:numPr>
            <w:spacing w:after="0"/>
          </w:pPr>
          <w:r>
            <w:t>Mentored juniors</w:t>
          </w:r>
          <w:r w:rsidR="0020502E">
            <w:t xml:space="preserve"> across multiple teams</w:t>
          </w:r>
        </w:p>
        <w:p w14:paraId="403F9E4B" w14:textId="5DF2F142" w:rsidR="00D30E2D" w:rsidRDefault="00562854" w:rsidP="000F1CB0">
          <w:pPr>
            <w:pStyle w:val="BodyText"/>
            <w:numPr>
              <w:ilvl w:val="0"/>
              <w:numId w:val="12"/>
            </w:numPr>
            <w:spacing w:after="0"/>
          </w:pPr>
          <w:r>
            <w:t>Review</w:t>
          </w:r>
          <w:r w:rsidR="008560B9">
            <w:t xml:space="preserve">ed </w:t>
          </w:r>
          <w:r>
            <w:t>PRs from multiple developer teams</w:t>
          </w:r>
        </w:p>
        <w:p w14:paraId="4895DED6" w14:textId="7411568F" w:rsidR="00D30E2D" w:rsidRDefault="00D30E2D" w:rsidP="000F1CB0">
          <w:pPr>
            <w:pStyle w:val="BodyText"/>
            <w:numPr>
              <w:ilvl w:val="0"/>
              <w:numId w:val="12"/>
            </w:numPr>
            <w:spacing w:after="0"/>
          </w:pPr>
          <w:r>
            <w:t>Investigated and fixed bugs</w:t>
          </w:r>
        </w:p>
        <w:p w14:paraId="1D8BDF23" w14:textId="428CA4B4" w:rsidR="0020502E" w:rsidRDefault="00DC34CF" w:rsidP="0020502E">
          <w:pPr>
            <w:pStyle w:val="BodyText"/>
            <w:numPr>
              <w:ilvl w:val="0"/>
              <w:numId w:val="12"/>
            </w:numPr>
            <w:spacing w:after="0"/>
          </w:pPr>
          <w:r>
            <w:t>Wrote functional and technical documents for both new and existing features</w:t>
          </w:r>
        </w:p>
      </w:sdtContent>
    </w:sdt>
    <w:p w14:paraId="503F2CF1" w14:textId="2DBCC215" w:rsidR="00B76C6F" w:rsidRDefault="000B71C0" w:rsidP="00B76C6F">
      <w:pPr>
        <w:pStyle w:val="Heading2"/>
        <w:spacing w:before="120"/>
      </w:pPr>
      <w:sdt>
        <w:sdtPr>
          <w:id w:val="1058900991"/>
          <w:placeholder>
            <w:docPart w:val="86FE0660A1BE44DD8172D65646B35B45"/>
          </w:placeholder>
        </w:sdtPr>
        <w:sdtEndPr/>
        <w:sdtContent>
          <w:r w:rsidR="00B76C6F">
            <w:t>Senior Full Stack Engineer</w:t>
          </w:r>
          <w:r w:rsidR="00C97EBA">
            <w:t xml:space="preserve"> | Intilecta | Oct 2018 – Jul 2020</w:t>
          </w:r>
          <w:r w:rsidR="008560B9">
            <w:br/>
            <w:t>Tech Stack: ASP.NET Framework (C#), MS SQL Server, JQuery</w:t>
          </w:r>
          <w:r w:rsidR="008560B9">
            <w:br/>
            <w:t>Methodologies: Agile, TDD</w:t>
          </w:r>
        </w:sdtContent>
      </w:sdt>
    </w:p>
    <w:sdt>
      <w:sdtPr>
        <w:id w:val="278379546"/>
        <w:placeholder>
          <w:docPart w:val="DB0257EC8D3144BB94A4D672D710B627"/>
        </w:placeholder>
      </w:sdtPr>
      <w:sdtEndPr/>
      <w:sdtContent>
        <w:p w14:paraId="51BF4CEC" w14:textId="1AB74EF4" w:rsidR="00562854" w:rsidRDefault="00562854" w:rsidP="00562854">
          <w:pPr>
            <w:pStyle w:val="BodyText"/>
            <w:numPr>
              <w:ilvl w:val="0"/>
              <w:numId w:val="12"/>
            </w:numPr>
            <w:spacing w:after="0"/>
          </w:pPr>
          <w:r>
            <w:t xml:space="preserve">Conducted user workshops to gather requirements from stakeholders </w:t>
          </w:r>
        </w:p>
        <w:p w14:paraId="51E121DB" w14:textId="0A1DE03B" w:rsidR="00562854" w:rsidRDefault="008560B9" w:rsidP="000D44CF">
          <w:pPr>
            <w:pStyle w:val="BodyText"/>
            <w:numPr>
              <w:ilvl w:val="0"/>
              <w:numId w:val="12"/>
            </w:numPr>
            <w:spacing w:after="0"/>
          </w:pPr>
          <w:r>
            <w:t>Refined</w:t>
          </w:r>
          <w:r w:rsidR="00562854">
            <w:t xml:space="preserve"> raw user requirements into technical user stories</w:t>
          </w:r>
        </w:p>
        <w:p w14:paraId="150CA12E" w14:textId="0B7033E9" w:rsidR="001C26C2" w:rsidRDefault="001C26C2" w:rsidP="00B76C6F">
          <w:pPr>
            <w:pStyle w:val="BodyText"/>
            <w:numPr>
              <w:ilvl w:val="0"/>
              <w:numId w:val="12"/>
            </w:numPr>
            <w:spacing w:after="0"/>
          </w:pPr>
          <w:r>
            <w:t>Design</w:t>
          </w:r>
          <w:r w:rsidR="001D44C1">
            <w:t>ed</w:t>
          </w:r>
          <w:r w:rsidR="00562854">
            <w:t xml:space="preserve"> and</w:t>
          </w:r>
          <w:r>
            <w:t xml:space="preserve"> implement</w:t>
          </w:r>
          <w:r w:rsidR="00562854">
            <w:t>ed</w:t>
          </w:r>
          <w:r w:rsidR="00913D58">
            <w:t xml:space="preserve"> </w:t>
          </w:r>
          <w:r w:rsidR="008560B9">
            <w:t>new features and accompanying unit tests</w:t>
          </w:r>
        </w:p>
        <w:p w14:paraId="4B582D4B" w14:textId="35F8490A" w:rsidR="00562854" w:rsidRDefault="00562854" w:rsidP="00B76C6F">
          <w:pPr>
            <w:pStyle w:val="BodyText"/>
            <w:numPr>
              <w:ilvl w:val="0"/>
              <w:numId w:val="12"/>
            </w:numPr>
            <w:spacing w:after="0"/>
          </w:pPr>
          <w:r>
            <w:t>Investigated and fixed bugs</w:t>
          </w:r>
        </w:p>
        <w:p w14:paraId="36331C02" w14:textId="24F465DD" w:rsidR="00562854" w:rsidRDefault="00562854" w:rsidP="00B76C6F">
          <w:pPr>
            <w:pStyle w:val="BodyText"/>
            <w:numPr>
              <w:ilvl w:val="0"/>
              <w:numId w:val="12"/>
            </w:numPr>
            <w:spacing w:after="0"/>
          </w:pPr>
          <w:r>
            <w:t>Review PRs</w:t>
          </w:r>
          <w:r w:rsidR="008560B9">
            <w:t xml:space="preserve"> from other developers</w:t>
          </w:r>
        </w:p>
        <w:p w14:paraId="5F5AE5B5" w14:textId="59FCD7CE" w:rsidR="00562854" w:rsidRDefault="00562854" w:rsidP="000D44CF">
          <w:pPr>
            <w:pStyle w:val="BodyText"/>
            <w:numPr>
              <w:ilvl w:val="0"/>
              <w:numId w:val="12"/>
            </w:numPr>
            <w:spacing w:after="0"/>
          </w:pPr>
          <w:r>
            <w:t>Provided support for end user ad-hoc queries</w:t>
          </w:r>
        </w:p>
        <w:p w14:paraId="5F91C068" w14:textId="4598089C" w:rsidR="000D44CF" w:rsidRDefault="008560B9" w:rsidP="000D44CF">
          <w:pPr>
            <w:pStyle w:val="BodyText"/>
            <w:numPr>
              <w:ilvl w:val="0"/>
              <w:numId w:val="12"/>
            </w:numPr>
            <w:spacing w:after="0"/>
          </w:pPr>
          <w:r>
            <w:t>Managed DevOps pipelines for CI and deployments</w:t>
          </w:r>
        </w:p>
        <w:p w14:paraId="1EEA9606" w14:textId="53A909B0" w:rsidR="001C26C2" w:rsidRDefault="000D44CF" w:rsidP="00562854">
          <w:pPr>
            <w:pStyle w:val="BodyText"/>
            <w:numPr>
              <w:ilvl w:val="0"/>
              <w:numId w:val="12"/>
            </w:numPr>
            <w:spacing w:after="0"/>
          </w:pPr>
          <w:r>
            <w:t>Mentored new developers</w:t>
          </w:r>
        </w:p>
      </w:sdtContent>
    </w:sdt>
    <w:p w14:paraId="2B9337E3" w14:textId="3264832D" w:rsidR="00B76C6F" w:rsidRDefault="000B71C0" w:rsidP="00B76C6F">
      <w:pPr>
        <w:pStyle w:val="Heading2"/>
        <w:spacing w:before="120"/>
      </w:pPr>
      <w:sdt>
        <w:sdtPr>
          <w:id w:val="920071625"/>
          <w:placeholder>
            <w:docPart w:val="9E8A853E132B4916AAE8708D3F44733C"/>
          </w:placeholder>
        </w:sdtPr>
        <w:sdtEndPr/>
        <w:sdtContent>
          <w:r w:rsidR="00B76C6F">
            <w:t>Analyst Programmer</w:t>
          </w:r>
          <w:r w:rsidR="00C97EBA">
            <w:t xml:space="preserve"> | Agility CIS | May 2017 – Oct 2018</w:t>
          </w:r>
        </w:sdtContent>
      </w:sdt>
    </w:p>
    <w:sdt>
      <w:sdtPr>
        <w:id w:val="-1227765338"/>
        <w:placeholder>
          <w:docPart w:val="77FB532165E647DE904C8F00FC629583"/>
        </w:placeholder>
      </w:sdtPr>
      <w:sdtEndPr/>
      <w:sdtContent>
        <w:p w14:paraId="65971842" w14:textId="5200BBA9" w:rsidR="00B76C6F" w:rsidRPr="00005A14" w:rsidRDefault="00B76C6F" w:rsidP="00C97EBA">
          <w:pPr>
            <w:pStyle w:val="BodyText"/>
            <w:numPr>
              <w:ilvl w:val="0"/>
              <w:numId w:val="23"/>
            </w:numPr>
            <w:spacing w:after="0"/>
          </w:pPr>
          <w:r>
            <w:rPr>
              <w:rFonts w:cs="Arial"/>
              <w:lang w:val="en-GB"/>
            </w:rPr>
            <w:t>Provide</w:t>
          </w:r>
          <w:r w:rsidR="001D44C1">
            <w:rPr>
              <w:rFonts w:cs="Arial"/>
              <w:lang w:val="en-GB"/>
            </w:rPr>
            <w:t>d</w:t>
          </w:r>
          <w:r>
            <w:rPr>
              <w:rFonts w:cs="Arial"/>
              <w:lang w:val="en-GB"/>
            </w:rPr>
            <w:t xml:space="preserve"> Tier 1 – 3 application and database support for client queries and issues</w:t>
          </w:r>
        </w:p>
        <w:p w14:paraId="708A9AD4" w14:textId="1B3A2688" w:rsidR="00B76C6F" w:rsidRPr="00005A14" w:rsidRDefault="00B76C6F" w:rsidP="001D44C1">
          <w:pPr>
            <w:pStyle w:val="BodyText"/>
            <w:numPr>
              <w:ilvl w:val="0"/>
              <w:numId w:val="12"/>
            </w:numPr>
            <w:spacing w:after="0"/>
          </w:pPr>
          <w:r>
            <w:rPr>
              <w:rFonts w:cs="Arial"/>
            </w:rPr>
            <w:t>Analyze</w:t>
          </w:r>
          <w:r w:rsidR="001D44C1">
            <w:rPr>
              <w:rFonts w:cs="Arial"/>
            </w:rPr>
            <w:t>d</w:t>
          </w:r>
          <w:r>
            <w:rPr>
              <w:rFonts w:cs="Arial"/>
            </w:rPr>
            <w:t xml:space="preserve"> reported issues and </w:t>
          </w:r>
          <w:r w:rsidR="001D44C1">
            <w:rPr>
              <w:rFonts w:cs="Arial"/>
            </w:rPr>
            <w:t>provided</w:t>
          </w:r>
          <w:r>
            <w:rPr>
              <w:rFonts w:cs="Arial"/>
            </w:rPr>
            <w:t xml:space="preserve"> possible solutions to the development team</w:t>
          </w:r>
        </w:p>
      </w:sdtContent>
    </w:sdt>
    <w:p w14:paraId="3E353C89" w14:textId="54F442F4" w:rsidR="001D44C1" w:rsidRDefault="001D44C1" w:rsidP="001D44C1">
      <w:pPr>
        <w:pStyle w:val="Heading1"/>
        <w:spacing w:before="240" w:after="120"/>
      </w:pPr>
      <w:r>
        <w:t>NON-LOCAL EXPERIENCE (SINGAPORE)</w:t>
      </w:r>
    </w:p>
    <w:p w14:paraId="5CB3BC9D" w14:textId="66B6F1A7" w:rsidR="00BC2B1A" w:rsidRDefault="000B71C0" w:rsidP="001D44C1">
      <w:pPr>
        <w:pStyle w:val="Heading2"/>
        <w:spacing w:before="120"/>
      </w:pPr>
      <w:sdt>
        <w:sdtPr>
          <w:id w:val="-606730714"/>
          <w:placeholder>
            <w:docPart w:val="8819703D5023439880FE24C53900BC55"/>
          </w:placeholder>
        </w:sdtPr>
        <w:sdtEndPr/>
        <w:sdtContent>
          <w:r w:rsidR="001D44C1">
            <w:t>Senior Engineer/Project Manager</w:t>
          </w:r>
          <w:r w:rsidR="00C97EBA">
            <w:t xml:space="preserve"> | </w:t>
          </w:r>
          <w:r w:rsidR="0006341A">
            <w:t xml:space="preserve">ST Electronics (Info-Security) </w:t>
          </w:r>
          <w:r w:rsidR="002F0829">
            <w:t xml:space="preserve">| </w:t>
          </w:r>
          <w:r w:rsidR="0006341A">
            <w:t>May 2015 – Feb 2017</w:t>
          </w:r>
        </w:sdtContent>
      </w:sdt>
      <w:r w:rsidR="001D44C1">
        <w:tab/>
      </w:r>
      <w:r w:rsidR="001D44C1">
        <w:tab/>
      </w:r>
      <w:r w:rsidR="001D44C1">
        <w:tab/>
      </w:r>
      <w:r w:rsidR="001D44C1">
        <w:tab/>
        <w:t xml:space="preserve">            </w:t>
      </w:r>
    </w:p>
    <w:p w14:paraId="69EB054B" w14:textId="6528C0AE" w:rsidR="001D44C1" w:rsidRDefault="000B71C0" w:rsidP="001D44C1">
      <w:pPr>
        <w:pStyle w:val="Heading2"/>
        <w:spacing w:before="120"/>
      </w:pPr>
      <w:sdt>
        <w:sdtPr>
          <w:id w:val="1277133578"/>
          <w:placeholder>
            <w:docPart w:val="5BAF63A9F8064D5AA9DFBE5E62F2915F"/>
          </w:placeholder>
        </w:sdtPr>
        <w:sdtEndPr/>
        <w:sdtContent>
          <w:r w:rsidR="0006341A">
            <w:t>System Specialist | Temasek Polytechnic | Nov 2009 – Apr 201</w:t>
          </w:r>
          <w:r w:rsidR="00DC34CF">
            <w:t>5</w:t>
          </w:r>
        </w:sdtContent>
      </w:sdt>
    </w:p>
    <w:p w14:paraId="4EEF7374" w14:textId="7BB0E542" w:rsidR="00F015DE" w:rsidRDefault="00841E5E" w:rsidP="00EC73A3">
      <w:pPr>
        <w:pStyle w:val="Heading1"/>
        <w:spacing w:before="240" w:after="120"/>
      </w:pPr>
      <w:r>
        <w:t>EDUCATION</w:t>
      </w:r>
      <w:r w:rsidR="0076780D">
        <w:t xml:space="preserve"> </w:t>
      </w:r>
    </w:p>
    <w:p w14:paraId="532D1A0F" w14:textId="77777777" w:rsidR="00F015DE" w:rsidRDefault="000B71C0" w:rsidP="00EC73A3">
      <w:pPr>
        <w:pStyle w:val="Heading2"/>
        <w:spacing w:before="0" w:after="0"/>
      </w:pPr>
      <w:sdt>
        <w:sdtPr>
          <w:id w:val="9459748"/>
          <w:placeholder>
            <w:docPart w:val="518DD1A54C5A43ABB2CC311B5239C2C5"/>
          </w:placeholder>
        </w:sdtPr>
        <w:sdtEndPr/>
        <w:sdtContent>
          <w:r w:rsidR="00311FAF">
            <w:t>Bachelor’s Degree in Information Technology</w:t>
          </w:r>
        </w:sdtContent>
      </w:sdt>
      <w:r w:rsidR="000201D0">
        <w:tab/>
      </w:r>
      <w:r w:rsidR="00F11BFC">
        <w:tab/>
      </w:r>
      <w:r w:rsidR="00F11BFC">
        <w:tab/>
      </w:r>
      <w:r w:rsidR="000114E3">
        <w:tab/>
        <w:t xml:space="preserve">          </w:t>
      </w:r>
      <w:r w:rsidR="002450E3">
        <w:tab/>
        <w:t xml:space="preserve">  </w:t>
      </w:r>
      <w:r w:rsidR="00311FAF">
        <w:t xml:space="preserve">Jan 2008 – </w:t>
      </w:r>
      <w:r w:rsidR="002450E3">
        <w:t>May 2009</w:t>
      </w:r>
    </w:p>
    <w:sdt>
      <w:sdtPr>
        <w:id w:val="9459749"/>
        <w:placeholder>
          <w:docPart w:val="6B75E38D3DE5481482223C5F93CC4507"/>
        </w:placeholder>
      </w:sdtPr>
      <w:sdtEndPr/>
      <w:sdtContent>
        <w:p w14:paraId="044D8107" w14:textId="77777777" w:rsidR="00F015DE" w:rsidRDefault="00311FAF" w:rsidP="00EC73A3">
          <w:pPr>
            <w:pStyle w:val="BodyText"/>
            <w:spacing w:after="0"/>
          </w:pPr>
          <w:r>
            <w:t>PSB Academy, University of Newcastle, Australia</w:t>
          </w:r>
        </w:p>
      </w:sdtContent>
    </w:sdt>
    <w:p w14:paraId="2C5B9946" w14:textId="77777777" w:rsidR="0076780D" w:rsidRDefault="000B71C0" w:rsidP="0076780D">
      <w:pPr>
        <w:pStyle w:val="Heading2"/>
        <w:spacing w:before="120" w:after="0"/>
      </w:pPr>
      <w:sdt>
        <w:sdtPr>
          <w:id w:val="-1100103219"/>
          <w:placeholder>
            <w:docPart w:val="426F38E0212E421085845FE091B4E3B0"/>
          </w:placeholder>
        </w:sdtPr>
        <w:sdtEndPr/>
        <w:sdtContent>
          <w:r w:rsidR="0076780D">
            <w:t>National Service</w:t>
          </w:r>
        </w:sdtContent>
      </w:sdt>
      <w:r w:rsidR="0076780D">
        <w:tab/>
      </w:r>
      <w:r w:rsidR="0076780D">
        <w:tab/>
      </w:r>
      <w:r w:rsidR="0076780D">
        <w:tab/>
      </w:r>
      <w:r w:rsidR="0076780D">
        <w:tab/>
      </w:r>
      <w:r w:rsidR="0076780D">
        <w:tab/>
        <w:t xml:space="preserve">  </w:t>
      </w:r>
      <w:r w:rsidR="0076780D">
        <w:tab/>
      </w:r>
      <w:r w:rsidR="006F6719">
        <w:t xml:space="preserve">     </w:t>
      </w:r>
      <w:r w:rsidR="0076780D">
        <w:t>2004 – 2006</w:t>
      </w:r>
    </w:p>
    <w:sdt>
      <w:sdtPr>
        <w:id w:val="1309131277"/>
        <w:placeholder>
          <w:docPart w:val="57703FD02214477B97B51CB3ED856723"/>
        </w:placeholder>
      </w:sdtPr>
      <w:sdtEndPr/>
      <w:sdtContent>
        <w:p w14:paraId="5113E0F4" w14:textId="77777777" w:rsidR="0076780D" w:rsidRDefault="0076780D" w:rsidP="0076780D">
          <w:pPr>
            <w:pStyle w:val="BodyText"/>
            <w:spacing w:after="0"/>
          </w:pPr>
          <w:r>
            <w:t>Republic of Singapore Air Force</w:t>
          </w:r>
        </w:p>
      </w:sdtContent>
    </w:sdt>
    <w:p w14:paraId="02A9D845" w14:textId="77777777" w:rsidR="00F015DE" w:rsidRDefault="000B71C0" w:rsidP="000942F6">
      <w:pPr>
        <w:pStyle w:val="Heading2"/>
        <w:spacing w:before="120" w:after="0"/>
      </w:pPr>
      <w:sdt>
        <w:sdtPr>
          <w:id w:val="9459752"/>
          <w:placeholder>
            <w:docPart w:val="1577F338853C448987AC2A6A80784C8B"/>
          </w:placeholder>
        </w:sdtPr>
        <w:sdtEndPr/>
        <w:sdtContent>
          <w:r w:rsidR="00841E5E">
            <w:t>Diploma in In</w:t>
          </w:r>
          <w:r w:rsidR="00311FAF">
            <w:t>formation Technology</w:t>
          </w:r>
        </w:sdtContent>
      </w:sdt>
      <w:r w:rsidR="000201D0">
        <w:tab/>
      </w:r>
      <w:r w:rsidR="00F11BFC">
        <w:tab/>
      </w:r>
      <w:r w:rsidR="00F11BFC">
        <w:tab/>
      </w:r>
      <w:r w:rsidR="000114E3">
        <w:tab/>
      </w:r>
      <w:r w:rsidR="000114E3">
        <w:tab/>
        <w:t xml:space="preserve">  </w:t>
      </w:r>
      <w:r w:rsidR="0076780D">
        <w:t xml:space="preserve"> </w:t>
      </w:r>
      <w:r w:rsidR="006F6719">
        <w:t xml:space="preserve">    </w:t>
      </w:r>
      <w:r w:rsidR="004360D4">
        <w:t>Jul 2001 – Jul</w:t>
      </w:r>
      <w:r w:rsidR="00311FAF">
        <w:t xml:space="preserve"> 2004</w:t>
      </w:r>
    </w:p>
    <w:sdt>
      <w:sdtPr>
        <w:id w:val="9459753"/>
        <w:placeholder>
          <w:docPart w:val="1EE6C8F1974E404BA9290EB66FF2E36C"/>
        </w:placeholder>
      </w:sdtPr>
      <w:sdtEndPr/>
      <w:sdtContent>
        <w:p w14:paraId="48DA8A8F" w14:textId="77777777" w:rsidR="00F015DE" w:rsidRDefault="00841E5E" w:rsidP="00EC73A3">
          <w:pPr>
            <w:pStyle w:val="BodyText"/>
            <w:spacing w:after="0"/>
          </w:pPr>
          <w:r>
            <w:t>Temasek Polytechnic</w:t>
          </w:r>
          <w:r w:rsidR="00214116">
            <w:t>, Singapore</w:t>
          </w:r>
        </w:p>
      </w:sdtContent>
    </w:sdt>
    <w:p w14:paraId="3B74FDDC" w14:textId="77777777" w:rsidR="00AF1AFF" w:rsidRDefault="00AF1AFF" w:rsidP="00AF1AFF">
      <w:pPr>
        <w:pStyle w:val="Heading1"/>
        <w:spacing w:before="240" w:after="120"/>
      </w:pPr>
      <w:r>
        <w:t>REFERENCES</w:t>
      </w:r>
    </w:p>
    <w:p w14:paraId="152B8289" w14:textId="52A97D5F" w:rsidR="00AF1AFF" w:rsidRPr="0020502E" w:rsidRDefault="00DC34CF" w:rsidP="0020502E">
      <w:r>
        <w:rPr>
          <w:rFonts w:ascii="Century Gothic" w:eastAsia="SimSun" w:hAnsi="Century Gothic" w:cs="Times New Roman"/>
        </w:rPr>
        <w:t>Hsiang Tseng | FNZ | Development Lead</w:t>
      </w:r>
      <w:r>
        <w:rPr>
          <w:rFonts w:ascii="Century Gothic" w:eastAsia="SimSun" w:hAnsi="Century Gothic" w:cs="Times New Roman"/>
        </w:rPr>
        <w:br/>
        <w:t>+64 021 147 1715, Hsiang.tseng@fnz.com</w:t>
      </w:r>
    </w:p>
    <w:sectPr w:rsidR="00AF1AFF" w:rsidRPr="0020502E" w:rsidSect="00166997">
      <w:footerReference w:type="default" r:id="rId7"/>
      <w:headerReference w:type="first" r:id="rId8"/>
      <w:pgSz w:w="12240" w:h="15840"/>
      <w:pgMar w:top="545" w:right="720" w:bottom="720" w:left="720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A26B6" w14:textId="77777777" w:rsidR="00FA0ED3" w:rsidRDefault="00FA0ED3">
      <w:r>
        <w:separator/>
      </w:r>
    </w:p>
  </w:endnote>
  <w:endnote w:type="continuationSeparator" w:id="0">
    <w:p w14:paraId="74FD2C7B" w14:textId="77777777" w:rsidR="00FA0ED3" w:rsidRDefault="00FA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9C603" w14:textId="77777777" w:rsidR="005B2D8B" w:rsidRDefault="00B330B1">
    <w:pPr>
      <w:pStyle w:val="Footer"/>
    </w:pPr>
    <w:r>
      <w:fldChar w:fldCharType="begin"/>
    </w:r>
    <w:r w:rsidR="005B2D8B">
      <w:instrText xml:space="preserve"> Page </w:instrText>
    </w:r>
    <w:r>
      <w:fldChar w:fldCharType="separate"/>
    </w:r>
    <w:r w:rsidR="00BA0EC6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2778D" w14:textId="77777777" w:rsidR="00FA0ED3" w:rsidRDefault="00FA0ED3">
      <w:r>
        <w:separator/>
      </w:r>
    </w:p>
  </w:footnote>
  <w:footnote w:type="continuationSeparator" w:id="0">
    <w:p w14:paraId="2CC1BCDD" w14:textId="77777777" w:rsidR="00FA0ED3" w:rsidRDefault="00FA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81" w:type="dxa"/>
      <w:tblLook w:val="04A0" w:firstRow="1" w:lastRow="0" w:firstColumn="1" w:lastColumn="0" w:noHBand="0" w:noVBand="1"/>
    </w:tblPr>
    <w:tblGrid>
      <w:gridCol w:w="7088"/>
      <w:gridCol w:w="3193"/>
    </w:tblGrid>
    <w:tr w:rsidR="005B2D8B" w14:paraId="160CA803" w14:textId="77777777" w:rsidTr="004055EE">
      <w:trPr>
        <w:trHeight w:val="1287"/>
      </w:trPr>
      <w:tc>
        <w:tcPr>
          <w:tcW w:w="7088" w:type="dxa"/>
          <w:vAlign w:val="center"/>
        </w:tcPr>
        <w:p w14:paraId="6B4AB478" w14:textId="77777777" w:rsidR="005B2D8B" w:rsidRPr="007D61E8" w:rsidRDefault="00207A84" w:rsidP="004055EE">
          <w:pPr>
            <w:pStyle w:val="Title"/>
            <w:spacing w:after="0"/>
            <w:rPr>
              <w:sz w:val="24"/>
              <w:szCs w:val="24"/>
            </w:rPr>
          </w:pPr>
          <w:r w:rsidRPr="007D61E8">
            <w:rPr>
              <w:sz w:val="24"/>
              <w:szCs w:val="24"/>
            </w:rPr>
            <w:t>Confidential CV of</w:t>
          </w:r>
        </w:p>
        <w:p w14:paraId="2BFA431A" w14:textId="77777777" w:rsidR="00207A84" w:rsidRPr="00D46AC0" w:rsidRDefault="00771220" w:rsidP="004055EE">
          <w:pPr>
            <w:pStyle w:val="Title"/>
            <w:spacing w:after="0"/>
            <w:rPr>
              <w:sz w:val="44"/>
              <w:szCs w:val="44"/>
            </w:rPr>
          </w:pPr>
          <w:r w:rsidRPr="00D46AC0">
            <w:rPr>
              <w:sz w:val="44"/>
              <w:szCs w:val="44"/>
            </w:rPr>
            <w:t>Marcus Ng</w:t>
          </w:r>
        </w:p>
        <w:p w14:paraId="592561EB" w14:textId="0215B58B" w:rsidR="00207A84" w:rsidRDefault="00207A84" w:rsidP="00771220">
          <w:pPr>
            <w:pStyle w:val="ContactDetails"/>
            <w:jc w:val="center"/>
          </w:pPr>
        </w:p>
      </w:tc>
      <w:tc>
        <w:tcPr>
          <w:tcW w:w="3193" w:type="dxa"/>
          <w:vAlign w:val="center"/>
        </w:tcPr>
        <w:p w14:paraId="2C9D294E" w14:textId="3B908D90" w:rsidR="007D61E8" w:rsidRDefault="007D61E8" w:rsidP="004055EE">
          <w:pPr>
            <w:pStyle w:val="ContactDetails"/>
          </w:pPr>
          <w:r>
            <w:t xml:space="preserve">Phone:  </w:t>
          </w:r>
          <w:r w:rsidRPr="00771220">
            <w:rPr>
              <w:b w:val="0"/>
            </w:rPr>
            <w:t xml:space="preserve">+64 </w:t>
          </w:r>
          <w:r>
            <w:rPr>
              <w:b w:val="0"/>
            </w:rPr>
            <w:t>021 065 9736</w:t>
          </w:r>
          <w:r>
            <w:t xml:space="preserve"> </w:t>
          </w:r>
        </w:p>
        <w:p w14:paraId="2446533B" w14:textId="4246D76D" w:rsidR="007D61E8" w:rsidRDefault="007D61E8" w:rsidP="004055EE">
          <w:pPr>
            <w:pStyle w:val="ContactDetails"/>
            <w:rPr>
              <w:b w:val="0"/>
            </w:rPr>
          </w:pPr>
          <w:r>
            <w:t xml:space="preserve">Email: </w:t>
          </w:r>
          <w:hyperlink w:history="1">
            <w:r w:rsidRPr="003C4F0E">
              <w:rPr>
                <w:rStyle w:val="Hyperlink"/>
                <w:b w:val="0"/>
              </w:rPr>
              <w:t>marcus.ng.29@gmail.com</w:t>
            </w:r>
          </w:hyperlink>
        </w:p>
        <w:p w14:paraId="38F3B342" w14:textId="0298C309" w:rsidR="007D61E8" w:rsidRDefault="007D61E8" w:rsidP="004055EE">
          <w:pPr>
            <w:rPr>
              <w:rFonts w:ascii="Century Gothic" w:eastAsia="SimSun" w:hAnsi="Century Gothic" w:cs="Times New Roman"/>
              <w:sz w:val="18"/>
              <w:szCs w:val="18"/>
            </w:rPr>
          </w:pPr>
          <w:r w:rsidRPr="00207A84">
            <w:rPr>
              <w:rFonts w:ascii="Century Gothic" w:eastAsia="SimSun" w:hAnsi="Century Gothic" w:cs="Times New Roman"/>
              <w:b/>
              <w:sz w:val="18"/>
              <w:szCs w:val="18"/>
            </w:rPr>
            <w:t>V</w:t>
          </w:r>
          <w:r>
            <w:rPr>
              <w:rFonts w:ascii="Century Gothic" w:eastAsia="SimSun" w:hAnsi="Century Gothic" w:cs="Times New Roman"/>
              <w:b/>
              <w:sz w:val="18"/>
              <w:szCs w:val="18"/>
            </w:rPr>
            <w:t>isa</w:t>
          </w:r>
          <w:r w:rsidRPr="00207A84">
            <w:rPr>
              <w:rFonts w:ascii="Century Gothic" w:eastAsia="SimSun" w:hAnsi="Century Gothic" w:cs="Times New Roman"/>
              <w:b/>
              <w:sz w:val="18"/>
              <w:szCs w:val="18"/>
            </w:rPr>
            <w:t>:</w:t>
          </w:r>
          <w:r w:rsidRPr="00207A84">
            <w:rPr>
              <w:rFonts w:ascii="Century Gothic" w:eastAsia="SimSun" w:hAnsi="Century Gothic" w:cs="Times New Roman"/>
              <w:sz w:val="18"/>
              <w:szCs w:val="18"/>
            </w:rPr>
            <w:t xml:space="preserve"> </w:t>
          </w:r>
          <w:r>
            <w:rPr>
              <w:rFonts w:ascii="Century Gothic" w:eastAsia="SimSun" w:hAnsi="Century Gothic" w:cs="Times New Roman"/>
              <w:sz w:val="18"/>
              <w:szCs w:val="18"/>
            </w:rPr>
            <w:t xml:space="preserve">Permanent </w:t>
          </w:r>
          <w:r w:rsidR="004055EE">
            <w:rPr>
              <w:rFonts w:ascii="Century Gothic" w:eastAsia="SimSun" w:hAnsi="Century Gothic" w:cs="Times New Roman"/>
              <w:sz w:val="18"/>
              <w:szCs w:val="18"/>
            </w:rPr>
            <w:t xml:space="preserve">NZ </w:t>
          </w:r>
          <w:r>
            <w:rPr>
              <w:rFonts w:ascii="Century Gothic" w:eastAsia="SimSun" w:hAnsi="Century Gothic" w:cs="Times New Roman"/>
              <w:sz w:val="18"/>
              <w:szCs w:val="18"/>
            </w:rPr>
            <w:t>Resident</w:t>
          </w:r>
        </w:p>
        <w:p w14:paraId="4CAB5745" w14:textId="77777777" w:rsidR="004055EE" w:rsidRDefault="007D61E8" w:rsidP="004055EE">
          <w:pPr>
            <w:rPr>
              <w:rFonts w:ascii="Century Gothic" w:eastAsia="SimSun" w:hAnsi="Century Gothic" w:cs="Times New Roman"/>
              <w:sz w:val="18"/>
              <w:szCs w:val="18"/>
            </w:rPr>
          </w:pPr>
          <w:r w:rsidRPr="00CB7F90">
            <w:rPr>
              <w:rFonts w:ascii="Century Gothic" w:eastAsia="SimSun" w:hAnsi="Century Gothic" w:cs="Times New Roman"/>
              <w:b/>
              <w:bCs/>
              <w:sz w:val="18"/>
              <w:szCs w:val="18"/>
            </w:rPr>
            <w:t>Current Location</w:t>
          </w:r>
          <w:r>
            <w:rPr>
              <w:rFonts w:ascii="Century Gothic" w:eastAsia="SimSun" w:hAnsi="Century Gothic" w:cs="Times New Roman"/>
              <w:sz w:val="18"/>
              <w:szCs w:val="18"/>
            </w:rPr>
            <w:t>: Auckland</w:t>
          </w:r>
        </w:p>
        <w:p w14:paraId="0A2A5BB3" w14:textId="11AA487B" w:rsidR="005B2D8B" w:rsidRDefault="007D61E8" w:rsidP="004055EE">
          <w:r w:rsidRPr="007D61E8">
            <w:rPr>
              <w:rFonts w:ascii="Century Gothic" w:eastAsia="SimSun" w:hAnsi="Century Gothic" w:cs="Times New Roman"/>
              <w:b/>
              <w:bCs/>
            </w:rPr>
            <w:t>Availability:</w:t>
          </w:r>
          <w:r w:rsidRPr="00207A84">
            <w:rPr>
              <w:rFonts w:ascii="Century Gothic" w:eastAsia="SimSun" w:hAnsi="Century Gothic" w:cs="Times New Roman"/>
            </w:rPr>
            <w:t xml:space="preserve"> </w:t>
          </w:r>
          <w:r>
            <w:rPr>
              <w:rFonts w:ascii="Century Gothic" w:eastAsia="SimSun" w:hAnsi="Century Gothic" w:cs="Times New Roman"/>
              <w:bCs/>
            </w:rPr>
            <w:t>4 weeks</w:t>
          </w:r>
        </w:p>
      </w:tc>
    </w:tr>
  </w:tbl>
  <w:p w14:paraId="7E964797" w14:textId="77777777" w:rsidR="005B2D8B" w:rsidRDefault="005B2D8B" w:rsidP="001669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F86B22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DF29B8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5E617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CE2D0C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C0077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A2A7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985F8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CA291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CDA57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CC47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1060AB8"/>
    <w:multiLevelType w:val="hybridMultilevel"/>
    <w:tmpl w:val="988E1DC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0745FD"/>
    <w:multiLevelType w:val="hybridMultilevel"/>
    <w:tmpl w:val="D5D85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E490C"/>
    <w:multiLevelType w:val="hybridMultilevel"/>
    <w:tmpl w:val="4CDE6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30607"/>
    <w:multiLevelType w:val="hybridMultilevel"/>
    <w:tmpl w:val="E2D6CC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44B22"/>
    <w:multiLevelType w:val="hybridMultilevel"/>
    <w:tmpl w:val="3C2C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4D6FD8"/>
    <w:multiLevelType w:val="hybridMultilevel"/>
    <w:tmpl w:val="15E8BB2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130CF9"/>
    <w:multiLevelType w:val="hybridMultilevel"/>
    <w:tmpl w:val="63960F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9011BA"/>
    <w:multiLevelType w:val="hybridMultilevel"/>
    <w:tmpl w:val="8974A8D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172B7"/>
    <w:multiLevelType w:val="hybridMultilevel"/>
    <w:tmpl w:val="BDFC0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A7E12"/>
    <w:multiLevelType w:val="hybridMultilevel"/>
    <w:tmpl w:val="93C22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61C7B"/>
    <w:multiLevelType w:val="hybridMultilevel"/>
    <w:tmpl w:val="18DAB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258A7"/>
    <w:multiLevelType w:val="hybridMultilevel"/>
    <w:tmpl w:val="6D585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B4ADE"/>
    <w:multiLevelType w:val="hybridMultilevel"/>
    <w:tmpl w:val="C7102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865669">
    <w:abstractNumId w:val="9"/>
  </w:num>
  <w:num w:numId="2" w16cid:durableId="995492590">
    <w:abstractNumId w:val="7"/>
  </w:num>
  <w:num w:numId="3" w16cid:durableId="961572365">
    <w:abstractNumId w:val="6"/>
  </w:num>
  <w:num w:numId="4" w16cid:durableId="1623808854">
    <w:abstractNumId w:val="5"/>
  </w:num>
  <w:num w:numId="5" w16cid:durableId="1002318533">
    <w:abstractNumId w:val="4"/>
  </w:num>
  <w:num w:numId="6" w16cid:durableId="898638197">
    <w:abstractNumId w:val="8"/>
  </w:num>
  <w:num w:numId="7" w16cid:durableId="594745531">
    <w:abstractNumId w:val="3"/>
  </w:num>
  <w:num w:numId="8" w16cid:durableId="1665351300">
    <w:abstractNumId w:val="2"/>
  </w:num>
  <w:num w:numId="9" w16cid:durableId="730156324">
    <w:abstractNumId w:val="1"/>
  </w:num>
  <w:num w:numId="10" w16cid:durableId="1506019184">
    <w:abstractNumId w:val="0"/>
  </w:num>
  <w:num w:numId="11" w16cid:durableId="348265170">
    <w:abstractNumId w:val="11"/>
  </w:num>
  <w:num w:numId="12" w16cid:durableId="1172376291">
    <w:abstractNumId w:val="12"/>
  </w:num>
  <w:num w:numId="13" w16cid:durableId="573668376">
    <w:abstractNumId w:val="19"/>
  </w:num>
  <w:num w:numId="14" w16cid:durableId="417748253">
    <w:abstractNumId w:val="18"/>
  </w:num>
  <w:num w:numId="15" w16cid:durableId="500582405">
    <w:abstractNumId w:val="20"/>
  </w:num>
  <w:num w:numId="16" w16cid:durableId="1120299406">
    <w:abstractNumId w:val="10"/>
  </w:num>
  <w:num w:numId="17" w16cid:durableId="104081009">
    <w:abstractNumId w:val="15"/>
  </w:num>
  <w:num w:numId="18" w16cid:durableId="1516529025">
    <w:abstractNumId w:val="16"/>
  </w:num>
  <w:num w:numId="19" w16cid:durableId="1316253744">
    <w:abstractNumId w:val="14"/>
  </w:num>
  <w:num w:numId="20" w16cid:durableId="904873863">
    <w:abstractNumId w:val="13"/>
  </w:num>
  <w:num w:numId="21" w16cid:durableId="109515188">
    <w:abstractNumId w:val="17"/>
  </w:num>
  <w:num w:numId="22" w16cid:durableId="1491556220">
    <w:abstractNumId w:val="21"/>
  </w:num>
  <w:num w:numId="23" w16cid:durableId="2242934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revisionView w:inkAnnotation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F11BFC"/>
    <w:rsid w:val="00001CC0"/>
    <w:rsid w:val="000054E8"/>
    <w:rsid w:val="00005A14"/>
    <w:rsid w:val="000114E3"/>
    <w:rsid w:val="000201D0"/>
    <w:rsid w:val="000330D6"/>
    <w:rsid w:val="00036F40"/>
    <w:rsid w:val="00037631"/>
    <w:rsid w:val="00041BD1"/>
    <w:rsid w:val="00044F86"/>
    <w:rsid w:val="00050240"/>
    <w:rsid w:val="0006341A"/>
    <w:rsid w:val="00073808"/>
    <w:rsid w:val="000942F6"/>
    <w:rsid w:val="000A76CB"/>
    <w:rsid w:val="000B233E"/>
    <w:rsid w:val="000B4B59"/>
    <w:rsid w:val="000B71C0"/>
    <w:rsid w:val="000C0D7D"/>
    <w:rsid w:val="000C4D55"/>
    <w:rsid w:val="000D44CF"/>
    <w:rsid w:val="000D6BDC"/>
    <w:rsid w:val="000F1CB0"/>
    <w:rsid w:val="00101135"/>
    <w:rsid w:val="001032B7"/>
    <w:rsid w:val="001046FA"/>
    <w:rsid w:val="00105F47"/>
    <w:rsid w:val="00117AAA"/>
    <w:rsid w:val="00121FFA"/>
    <w:rsid w:val="00127B24"/>
    <w:rsid w:val="0014187F"/>
    <w:rsid w:val="00142932"/>
    <w:rsid w:val="00146DC2"/>
    <w:rsid w:val="00147626"/>
    <w:rsid w:val="00153A24"/>
    <w:rsid w:val="0016458F"/>
    <w:rsid w:val="00166997"/>
    <w:rsid w:val="00176C2C"/>
    <w:rsid w:val="00186486"/>
    <w:rsid w:val="001B310F"/>
    <w:rsid w:val="001B629D"/>
    <w:rsid w:val="001B6A66"/>
    <w:rsid w:val="001C26C2"/>
    <w:rsid w:val="001C3BF2"/>
    <w:rsid w:val="001D2E4B"/>
    <w:rsid w:val="001D44C1"/>
    <w:rsid w:val="001E318A"/>
    <w:rsid w:val="001F21FF"/>
    <w:rsid w:val="0020502E"/>
    <w:rsid w:val="00207A84"/>
    <w:rsid w:val="00211A25"/>
    <w:rsid w:val="00214116"/>
    <w:rsid w:val="00217904"/>
    <w:rsid w:val="00222682"/>
    <w:rsid w:val="00233C18"/>
    <w:rsid w:val="0024349B"/>
    <w:rsid w:val="002450E3"/>
    <w:rsid w:val="00246DDE"/>
    <w:rsid w:val="00255D2D"/>
    <w:rsid w:val="00272023"/>
    <w:rsid w:val="00272FA4"/>
    <w:rsid w:val="002745E8"/>
    <w:rsid w:val="0027553E"/>
    <w:rsid w:val="00277781"/>
    <w:rsid w:val="002834D5"/>
    <w:rsid w:val="002D3C47"/>
    <w:rsid w:val="002D7127"/>
    <w:rsid w:val="002E1B17"/>
    <w:rsid w:val="002E3135"/>
    <w:rsid w:val="002E36ED"/>
    <w:rsid w:val="002E41D6"/>
    <w:rsid w:val="002F0829"/>
    <w:rsid w:val="002F290A"/>
    <w:rsid w:val="00311FAF"/>
    <w:rsid w:val="00314758"/>
    <w:rsid w:val="00322C72"/>
    <w:rsid w:val="00331349"/>
    <w:rsid w:val="00333392"/>
    <w:rsid w:val="003433B8"/>
    <w:rsid w:val="00363C01"/>
    <w:rsid w:val="00364DA9"/>
    <w:rsid w:val="00377216"/>
    <w:rsid w:val="00380C99"/>
    <w:rsid w:val="0039776A"/>
    <w:rsid w:val="003A7B5E"/>
    <w:rsid w:val="003C1139"/>
    <w:rsid w:val="003C364D"/>
    <w:rsid w:val="004007B8"/>
    <w:rsid w:val="004055EE"/>
    <w:rsid w:val="00410025"/>
    <w:rsid w:val="00415F67"/>
    <w:rsid w:val="00420FE8"/>
    <w:rsid w:val="00433ED0"/>
    <w:rsid w:val="004360D4"/>
    <w:rsid w:val="00437BEB"/>
    <w:rsid w:val="00447CB4"/>
    <w:rsid w:val="00451ABB"/>
    <w:rsid w:val="004520AA"/>
    <w:rsid w:val="00455131"/>
    <w:rsid w:val="00475940"/>
    <w:rsid w:val="00486230"/>
    <w:rsid w:val="004A6922"/>
    <w:rsid w:val="004C0BA9"/>
    <w:rsid w:val="004D5E30"/>
    <w:rsid w:val="004E27CE"/>
    <w:rsid w:val="004E38D8"/>
    <w:rsid w:val="004E3DBA"/>
    <w:rsid w:val="004E76ED"/>
    <w:rsid w:val="00506838"/>
    <w:rsid w:val="00516F5C"/>
    <w:rsid w:val="00521403"/>
    <w:rsid w:val="005312FB"/>
    <w:rsid w:val="00546DFA"/>
    <w:rsid w:val="00546E25"/>
    <w:rsid w:val="00551EFA"/>
    <w:rsid w:val="00560F6F"/>
    <w:rsid w:val="00562854"/>
    <w:rsid w:val="00566F66"/>
    <w:rsid w:val="00581293"/>
    <w:rsid w:val="00581EED"/>
    <w:rsid w:val="00591425"/>
    <w:rsid w:val="00594082"/>
    <w:rsid w:val="00594F26"/>
    <w:rsid w:val="005967F2"/>
    <w:rsid w:val="00597D3F"/>
    <w:rsid w:val="005A3F90"/>
    <w:rsid w:val="005B2D8B"/>
    <w:rsid w:val="005D45F5"/>
    <w:rsid w:val="005E0524"/>
    <w:rsid w:val="00604CF7"/>
    <w:rsid w:val="006235D6"/>
    <w:rsid w:val="00626EC4"/>
    <w:rsid w:val="00635AEA"/>
    <w:rsid w:val="00655476"/>
    <w:rsid w:val="00657B4E"/>
    <w:rsid w:val="006707BD"/>
    <w:rsid w:val="00683B4B"/>
    <w:rsid w:val="006873D0"/>
    <w:rsid w:val="006B04C5"/>
    <w:rsid w:val="006D38A1"/>
    <w:rsid w:val="006D4732"/>
    <w:rsid w:val="006E34C8"/>
    <w:rsid w:val="006F6719"/>
    <w:rsid w:val="00704173"/>
    <w:rsid w:val="00706582"/>
    <w:rsid w:val="007104BE"/>
    <w:rsid w:val="00721F35"/>
    <w:rsid w:val="00733F00"/>
    <w:rsid w:val="00740107"/>
    <w:rsid w:val="00741673"/>
    <w:rsid w:val="0074402A"/>
    <w:rsid w:val="00755AF8"/>
    <w:rsid w:val="0076780D"/>
    <w:rsid w:val="00771220"/>
    <w:rsid w:val="007754E4"/>
    <w:rsid w:val="0078650F"/>
    <w:rsid w:val="007A4A97"/>
    <w:rsid w:val="007B1587"/>
    <w:rsid w:val="007D1B4F"/>
    <w:rsid w:val="007D61E8"/>
    <w:rsid w:val="007F23B2"/>
    <w:rsid w:val="008118CC"/>
    <w:rsid w:val="0081388B"/>
    <w:rsid w:val="00813FED"/>
    <w:rsid w:val="00821730"/>
    <w:rsid w:val="008242BE"/>
    <w:rsid w:val="00825EFA"/>
    <w:rsid w:val="00841E5E"/>
    <w:rsid w:val="0084440C"/>
    <w:rsid w:val="0084657B"/>
    <w:rsid w:val="008504F4"/>
    <w:rsid w:val="008560B9"/>
    <w:rsid w:val="00872172"/>
    <w:rsid w:val="008918AB"/>
    <w:rsid w:val="008A070B"/>
    <w:rsid w:val="008C5F61"/>
    <w:rsid w:val="008C770F"/>
    <w:rsid w:val="008E4830"/>
    <w:rsid w:val="008E5A38"/>
    <w:rsid w:val="008E6A20"/>
    <w:rsid w:val="008F3557"/>
    <w:rsid w:val="00900D03"/>
    <w:rsid w:val="00913D58"/>
    <w:rsid w:val="00930180"/>
    <w:rsid w:val="009551E7"/>
    <w:rsid w:val="0096277C"/>
    <w:rsid w:val="00963AA8"/>
    <w:rsid w:val="00965E6F"/>
    <w:rsid w:val="00980505"/>
    <w:rsid w:val="0099456C"/>
    <w:rsid w:val="00995900"/>
    <w:rsid w:val="009A4034"/>
    <w:rsid w:val="009B2540"/>
    <w:rsid w:val="009D5FC5"/>
    <w:rsid w:val="009D67DC"/>
    <w:rsid w:val="009F49B3"/>
    <w:rsid w:val="00A1547A"/>
    <w:rsid w:val="00A34729"/>
    <w:rsid w:val="00A34D9B"/>
    <w:rsid w:val="00A4429D"/>
    <w:rsid w:val="00A5055A"/>
    <w:rsid w:val="00A55EA8"/>
    <w:rsid w:val="00A63B0C"/>
    <w:rsid w:val="00A91B45"/>
    <w:rsid w:val="00AF1AFF"/>
    <w:rsid w:val="00B006F9"/>
    <w:rsid w:val="00B23CFF"/>
    <w:rsid w:val="00B300EE"/>
    <w:rsid w:val="00B32A2A"/>
    <w:rsid w:val="00B330B1"/>
    <w:rsid w:val="00B46366"/>
    <w:rsid w:val="00B76C6F"/>
    <w:rsid w:val="00B926CD"/>
    <w:rsid w:val="00B9291F"/>
    <w:rsid w:val="00BA0EC6"/>
    <w:rsid w:val="00BA551E"/>
    <w:rsid w:val="00BC2B1A"/>
    <w:rsid w:val="00BD50FB"/>
    <w:rsid w:val="00BD71E7"/>
    <w:rsid w:val="00BE6A83"/>
    <w:rsid w:val="00BE7B0C"/>
    <w:rsid w:val="00BF67FD"/>
    <w:rsid w:val="00C03E63"/>
    <w:rsid w:val="00C154A1"/>
    <w:rsid w:val="00C21E00"/>
    <w:rsid w:val="00C224B3"/>
    <w:rsid w:val="00C2622F"/>
    <w:rsid w:val="00C53F4F"/>
    <w:rsid w:val="00C60E7B"/>
    <w:rsid w:val="00C76620"/>
    <w:rsid w:val="00C86598"/>
    <w:rsid w:val="00C97EBA"/>
    <w:rsid w:val="00CB63C6"/>
    <w:rsid w:val="00CB7F90"/>
    <w:rsid w:val="00CD0224"/>
    <w:rsid w:val="00CE50CB"/>
    <w:rsid w:val="00CE5FD5"/>
    <w:rsid w:val="00CF2377"/>
    <w:rsid w:val="00D1390A"/>
    <w:rsid w:val="00D255CC"/>
    <w:rsid w:val="00D30C7F"/>
    <w:rsid w:val="00D30E2D"/>
    <w:rsid w:val="00D339FE"/>
    <w:rsid w:val="00D36293"/>
    <w:rsid w:val="00D46781"/>
    <w:rsid w:val="00D46AC0"/>
    <w:rsid w:val="00D516FC"/>
    <w:rsid w:val="00DB1856"/>
    <w:rsid w:val="00DC34CF"/>
    <w:rsid w:val="00DE3963"/>
    <w:rsid w:val="00DE6457"/>
    <w:rsid w:val="00DF4F9A"/>
    <w:rsid w:val="00DF5B17"/>
    <w:rsid w:val="00E17AD9"/>
    <w:rsid w:val="00E2749E"/>
    <w:rsid w:val="00E473BC"/>
    <w:rsid w:val="00E60F12"/>
    <w:rsid w:val="00E72858"/>
    <w:rsid w:val="00E73453"/>
    <w:rsid w:val="00E90CED"/>
    <w:rsid w:val="00EA0FD2"/>
    <w:rsid w:val="00EA272E"/>
    <w:rsid w:val="00EA3EC9"/>
    <w:rsid w:val="00EA738D"/>
    <w:rsid w:val="00EA7925"/>
    <w:rsid w:val="00EC73A3"/>
    <w:rsid w:val="00ED3529"/>
    <w:rsid w:val="00F015DE"/>
    <w:rsid w:val="00F01BCD"/>
    <w:rsid w:val="00F04314"/>
    <w:rsid w:val="00F11BFC"/>
    <w:rsid w:val="00F157C5"/>
    <w:rsid w:val="00F253A3"/>
    <w:rsid w:val="00F33619"/>
    <w:rsid w:val="00F42712"/>
    <w:rsid w:val="00F60B40"/>
    <w:rsid w:val="00F630BE"/>
    <w:rsid w:val="00F71516"/>
    <w:rsid w:val="00F80123"/>
    <w:rsid w:val="00F814B1"/>
    <w:rsid w:val="00F82213"/>
    <w:rsid w:val="00F825E9"/>
    <w:rsid w:val="00F91A95"/>
    <w:rsid w:val="00FA0ED3"/>
    <w:rsid w:val="00FF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25A752"/>
  <w15:docId w15:val="{F3FE5CB3-FD1E-4CCE-9C0A-344B6472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015DE"/>
    <w:rPr>
      <w:sz w:val="20"/>
    </w:rPr>
  </w:style>
  <w:style w:type="paragraph" w:styleId="Heading1">
    <w:name w:val="heading 1"/>
    <w:basedOn w:val="Normal"/>
    <w:next w:val="BodyText"/>
    <w:link w:val="Heading1Char"/>
    <w:rsid w:val="00F015DE"/>
    <w:pPr>
      <w:keepNext/>
      <w:keepLines/>
      <w:pBdr>
        <w:bottom w:val="single" w:sz="12" w:space="3" w:color="A9122A" w:themeColor="accent1"/>
      </w:pBdr>
      <w:spacing w:before="480" w:after="240"/>
      <w:ind w:left="-187" w:right="-187" w:firstLine="187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Heading2">
    <w:name w:val="heading 2"/>
    <w:basedOn w:val="Normal"/>
    <w:next w:val="BodyText"/>
    <w:link w:val="Heading2Char"/>
    <w:rsid w:val="00841E5E"/>
    <w:pPr>
      <w:keepNext/>
      <w:keepLines/>
      <w:tabs>
        <w:tab w:val="left" w:pos="5760"/>
      </w:tabs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015D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A9122A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015D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A9122A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015D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540914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015D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540914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015D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015D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015D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015DE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41E5E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er">
    <w:name w:val="header"/>
    <w:basedOn w:val="Normal"/>
    <w:link w:val="HeaderChar"/>
    <w:rsid w:val="00F015DE"/>
    <w:pPr>
      <w:tabs>
        <w:tab w:val="center" w:pos="4680"/>
        <w:tab w:val="right" w:pos="9360"/>
      </w:tabs>
      <w:spacing w:after="200"/>
    </w:pPr>
  </w:style>
  <w:style w:type="character" w:customStyle="1" w:styleId="HeaderChar">
    <w:name w:val="Header Char"/>
    <w:basedOn w:val="DefaultParagraphFont"/>
    <w:link w:val="Header"/>
    <w:rsid w:val="00F015DE"/>
    <w:rPr>
      <w:sz w:val="20"/>
    </w:rPr>
  </w:style>
  <w:style w:type="paragraph" w:styleId="Footer">
    <w:name w:val="footer"/>
    <w:basedOn w:val="Normal"/>
    <w:link w:val="FooterChar"/>
    <w:rsid w:val="00F015DE"/>
    <w:pPr>
      <w:tabs>
        <w:tab w:val="center" w:pos="4680"/>
        <w:tab w:val="right" w:pos="9360"/>
      </w:tabs>
      <w:spacing w:before="200"/>
      <w:jc w:val="right"/>
    </w:pPr>
    <w:rPr>
      <w:b/>
      <w:color w:val="A9122A" w:themeColor="accent1"/>
    </w:rPr>
  </w:style>
  <w:style w:type="character" w:customStyle="1" w:styleId="FooterChar">
    <w:name w:val="Footer Char"/>
    <w:basedOn w:val="DefaultParagraphFont"/>
    <w:link w:val="Footer"/>
    <w:rsid w:val="00F015DE"/>
    <w:rPr>
      <w:b/>
      <w:color w:val="A9122A" w:themeColor="accent1"/>
      <w:sz w:val="20"/>
    </w:rPr>
  </w:style>
  <w:style w:type="paragraph" w:styleId="Title">
    <w:name w:val="Title"/>
    <w:basedOn w:val="Normal"/>
    <w:next w:val="Normal"/>
    <w:link w:val="TitleChar"/>
    <w:rsid w:val="00F015DE"/>
    <w:pPr>
      <w:spacing w:after="120"/>
    </w:pPr>
    <w:rPr>
      <w:rFonts w:asciiTheme="majorHAnsi" w:eastAsiaTheme="majorEastAsia" w:hAnsiTheme="majorHAnsi" w:cstheme="majorBidi"/>
      <w:b/>
      <w:color w:val="A9122A" w:themeColor="accent1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F015DE"/>
    <w:rPr>
      <w:rFonts w:asciiTheme="majorHAnsi" w:eastAsiaTheme="majorEastAsia" w:hAnsiTheme="majorHAnsi" w:cstheme="majorBidi"/>
      <w:b/>
      <w:color w:val="A9122A" w:themeColor="accent1"/>
      <w:spacing w:val="5"/>
      <w:kern w:val="28"/>
      <w:sz w:val="36"/>
      <w:szCs w:val="36"/>
    </w:rPr>
  </w:style>
  <w:style w:type="paragraph" w:customStyle="1" w:styleId="ContactDetails">
    <w:name w:val="Contact Details"/>
    <w:basedOn w:val="Normal"/>
    <w:rsid w:val="00F015DE"/>
    <w:rPr>
      <w:b/>
      <w:sz w:val="18"/>
      <w:szCs w:val="18"/>
    </w:rPr>
  </w:style>
  <w:style w:type="paragraph" w:customStyle="1" w:styleId="Initials">
    <w:name w:val="Initials"/>
    <w:basedOn w:val="Normal"/>
    <w:rsid w:val="00F015DE"/>
    <w:pPr>
      <w:jc w:val="center"/>
    </w:pPr>
    <w:rPr>
      <w:b/>
      <w:color w:val="A9122A" w:themeColor="accent1"/>
      <w:sz w:val="106"/>
    </w:rPr>
  </w:style>
  <w:style w:type="paragraph" w:styleId="BodyText">
    <w:name w:val="Body Text"/>
    <w:basedOn w:val="Normal"/>
    <w:link w:val="BodyTextChar"/>
    <w:rsid w:val="00F015DE"/>
    <w:pPr>
      <w:spacing w:after="200"/>
    </w:pPr>
  </w:style>
  <w:style w:type="character" w:customStyle="1" w:styleId="BodyTextChar">
    <w:name w:val="Body Text Char"/>
    <w:basedOn w:val="DefaultParagraphFont"/>
    <w:link w:val="BodyText"/>
    <w:rsid w:val="00F015DE"/>
    <w:rPr>
      <w:sz w:val="20"/>
    </w:rPr>
  </w:style>
  <w:style w:type="paragraph" w:styleId="BalloonText">
    <w:name w:val="Balloon Text"/>
    <w:basedOn w:val="Normal"/>
    <w:link w:val="BalloonTextChar"/>
    <w:semiHidden/>
    <w:unhideWhenUsed/>
    <w:rsid w:val="00F015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015DE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  <w:rsid w:val="00F015DE"/>
  </w:style>
  <w:style w:type="paragraph" w:styleId="BlockText">
    <w:name w:val="Block Text"/>
    <w:basedOn w:val="Normal"/>
    <w:semiHidden/>
    <w:unhideWhenUsed/>
    <w:rsid w:val="00F015DE"/>
    <w:pPr>
      <w:pBdr>
        <w:top w:val="single" w:sz="2" w:space="10" w:color="A9122A" w:themeColor="accent1" w:shadow="1"/>
        <w:left w:val="single" w:sz="2" w:space="10" w:color="A9122A" w:themeColor="accent1" w:shadow="1"/>
        <w:bottom w:val="single" w:sz="2" w:space="10" w:color="A9122A" w:themeColor="accent1" w:shadow="1"/>
        <w:right w:val="single" w:sz="2" w:space="10" w:color="A9122A" w:themeColor="accent1" w:shadow="1"/>
      </w:pBdr>
      <w:ind w:left="1152" w:right="1152"/>
    </w:pPr>
    <w:rPr>
      <w:i/>
      <w:iCs/>
      <w:color w:val="A9122A" w:themeColor="accent1"/>
    </w:rPr>
  </w:style>
  <w:style w:type="paragraph" w:styleId="BodyText2">
    <w:name w:val="Body Text 2"/>
    <w:basedOn w:val="Normal"/>
    <w:link w:val="BodyText2Char"/>
    <w:semiHidden/>
    <w:unhideWhenUsed/>
    <w:rsid w:val="00F015DE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F015D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F015D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F015DE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F015DE"/>
    <w:rPr>
      <w:sz w:val="20"/>
    </w:rPr>
  </w:style>
  <w:style w:type="character" w:customStyle="1" w:styleId="BodyText2Char">
    <w:name w:val="Body Text 2 Char"/>
    <w:basedOn w:val="DefaultParagraphFont"/>
    <w:link w:val="BodyText2"/>
    <w:semiHidden/>
    <w:rsid w:val="00F015DE"/>
    <w:rPr>
      <w:sz w:val="20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F015DE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F015DE"/>
    <w:rPr>
      <w:sz w:val="20"/>
    </w:rPr>
  </w:style>
  <w:style w:type="paragraph" w:styleId="BodyTextIndent2">
    <w:name w:val="Body Text Indent 2"/>
    <w:basedOn w:val="Normal"/>
    <w:link w:val="BodyTextIndent2Char"/>
    <w:semiHidden/>
    <w:unhideWhenUsed/>
    <w:rsid w:val="00F015D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F015DE"/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F015D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015DE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F015DE"/>
    <w:pPr>
      <w:spacing w:after="200"/>
    </w:pPr>
    <w:rPr>
      <w:b/>
      <w:bCs/>
      <w:color w:val="A9122A" w:themeColor="accent1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F015DE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F015DE"/>
    <w:rPr>
      <w:sz w:val="20"/>
    </w:rPr>
  </w:style>
  <w:style w:type="paragraph" w:styleId="CommentText">
    <w:name w:val="annotation text"/>
    <w:basedOn w:val="Normal"/>
    <w:link w:val="CommentTextChar"/>
    <w:semiHidden/>
    <w:unhideWhenUsed/>
    <w:rsid w:val="00F015DE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015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015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015DE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unhideWhenUsed/>
    <w:rsid w:val="00F015DE"/>
  </w:style>
  <w:style w:type="character" w:customStyle="1" w:styleId="DateChar">
    <w:name w:val="Date Char"/>
    <w:basedOn w:val="DefaultParagraphFont"/>
    <w:link w:val="Date"/>
    <w:semiHidden/>
    <w:rsid w:val="00F015DE"/>
    <w:rPr>
      <w:sz w:val="20"/>
    </w:rPr>
  </w:style>
  <w:style w:type="paragraph" w:styleId="DocumentMap">
    <w:name w:val="Document Map"/>
    <w:basedOn w:val="Normal"/>
    <w:link w:val="DocumentMapChar"/>
    <w:semiHidden/>
    <w:unhideWhenUsed/>
    <w:rsid w:val="00F015D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F015DE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F015DE"/>
  </w:style>
  <w:style w:type="character" w:customStyle="1" w:styleId="E-mailSignatureChar">
    <w:name w:val="E-mail Signature Char"/>
    <w:basedOn w:val="DefaultParagraphFont"/>
    <w:link w:val="E-mailSignature"/>
    <w:semiHidden/>
    <w:rsid w:val="00F015DE"/>
    <w:rPr>
      <w:sz w:val="20"/>
    </w:rPr>
  </w:style>
  <w:style w:type="paragraph" w:styleId="EndnoteText">
    <w:name w:val="endnote text"/>
    <w:basedOn w:val="Normal"/>
    <w:link w:val="EndnoteTextChar"/>
    <w:semiHidden/>
    <w:unhideWhenUsed/>
    <w:rsid w:val="00F015DE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015DE"/>
    <w:rPr>
      <w:sz w:val="20"/>
      <w:szCs w:val="20"/>
    </w:rPr>
  </w:style>
  <w:style w:type="paragraph" w:styleId="EnvelopeAddress">
    <w:name w:val="envelope address"/>
    <w:basedOn w:val="Normal"/>
    <w:semiHidden/>
    <w:unhideWhenUsed/>
    <w:rsid w:val="00F015D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F015DE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F015DE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015DE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F015DE"/>
    <w:rPr>
      <w:rFonts w:asciiTheme="majorHAnsi" w:eastAsiaTheme="majorEastAsia" w:hAnsiTheme="majorHAnsi" w:cstheme="majorBidi"/>
      <w:b/>
      <w:bCs/>
      <w:color w:val="A9122A" w:themeColor="accent1"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F015DE"/>
    <w:rPr>
      <w:rFonts w:asciiTheme="majorHAnsi" w:eastAsiaTheme="majorEastAsia" w:hAnsiTheme="majorHAnsi" w:cstheme="majorBidi"/>
      <w:b/>
      <w:bCs/>
      <w:i/>
      <w:iCs/>
      <w:color w:val="A9122A" w:themeColor="accent1"/>
      <w:sz w:val="20"/>
    </w:rPr>
  </w:style>
  <w:style w:type="character" w:customStyle="1" w:styleId="Heading5Char">
    <w:name w:val="Heading 5 Char"/>
    <w:basedOn w:val="DefaultParagraphFont"/>
    <w:link w:val="Heading5"/>
    <w:semiHidden/>
    <w:rsid w:val="00F015DE"/>
    <w:rPr>
      <w:rFonts w:asciiTheme="majorHAnsi" w:eastAsiaTheme="majorEastAsia" w:hAnsiTheme="majorHAnsi" w:cstheme="majorBidi"/>
      <w:color w:val="540914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semiHidden/>
    <w:rsid w:val="00F015DE"/>
    <w:rPr>
      <w:rFonts w:asciiTheme="majorHAnsi" w:eastAsiaTheme="majorEastAsia" w:hAnsiTheme="majorHAnsi" w:cstheme="majorBidi"/>
      <w:i/>
      <w:iCs/>
      <w:color w:val="540914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F015D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F015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F015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F015DE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F015DE"/>
    <w:rPr>
      <w:i/>
      <w:iCs/>
      <w:sz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F015DE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015DE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F015DE"/>
    <w:pPr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F015DE"/>
    <w:pPr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F015DE"/>
    <w:pPr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F015DE"/>
    <w:pPr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F015DE"/>
    <w:pPr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F015DE"/>
    <w:pPr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F015DE"/>
    <w:pPr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F015DE"/>
    <w:pPr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F015DE"/>
    <w:pPr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F015D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F015DE"/>
    <w:pPr>
      <w:pBdr>
        <w:bottom w:val="single" w:sz="4" w:space="4" w:color="A9122A" w:themeColor="accent1"/>
      </w:pBdr>
      <w:spacing w:before="200" w:after="280"/>
      <w:ind w:left="936" w:right="936"/>
    </w:pPr>
    <w:rPr>
      <w:b/>
      <w:bCs/>
      <w:i/>
      <w:iCs/>
      <w:color w:val="A9122A" w:themeColor="accent1"/>
    </w:rPr>
  </w:style>
  <w:style w:type="character" w:customStyle="1" w:styleId="IntenseQuoteChar">
    <w:name w:val="Intense Quote Char"/>
    <w:basedOn w:val="DefaultParagraphFont"/>
    <w:link w:val="IntenseQuote"/>
    <w:rsid w:val="00F015DE"/>
    <w:rPr>
      <w:b/>
      <w:bCs/>
      <w:i/>
      <w:iCs/>
      <w:color w:val="A9122A" w:themeColor="accent1"/>
      <w:sz w:val="20"/>
    </w:rPr>
  </w:style>
  <w:style w:type="paragraph" w:styleId="List">
    <w:name w:val="List"/>
    <w:basedOn w:val="Normal"/>
    <w:semiHidden/>
    <w:unhideWhenUsed/>
    <w:rsid w:val="00F015DE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F015DE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F015DE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F015DE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F015DE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F015DE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F015DE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F015DE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F015DE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F015DE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F015DE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F015DE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F015DE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F015DE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F015DE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F015DE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F015DE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F015DE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F015DE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F015DE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F015DE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F015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F015DE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F015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F015D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qFormat/>
    <w:rsid w:val="00F015DE"/>
    <w:rPr>
      <w:sz w:val="20"/>
    </w:rPr>
  </w:style>
  <w:style w:type="paragraph" w:styleId="NormalWeb">
    <w:name w:val="Normal (Web)"/>
    <w:basedOn w:val="Normal"/>
    <w:uiPriority w:val="99"/>
    <w:unhideWhenUsed/>
    <w:rsid w:val="00F015D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F015D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F015DE"/>
  </w:style>
  <w:style w:type="character" w:customStyle="1" w:styleId="NoteHeadingChar">
    <w:name w:val="Note Heading Char"/>
    <w:basedOn w:val="DefaultParagraphFont"/>
    <w:link w:val="NoteHeading"/>
    <w:semiHidden/>
    <w:rsid w:val="00F015DE"/>
    <w:rPr>
      <w:sz w:val="20"/>
    </w:rPr>
  </w:style>
  <w:style w:type="paragraph" w:styleId="PlainText">
    <w:name w:val="Plain Text"/>
    <w:basedOn w:val="Normal"/>
    <w:link w:val="PlainTextChar"/>
    <w:semiHidden/>
    <w:unhideWhenUsed/>
    <w:rsid w:val="00F015D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F015DE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qFormat/>
    <w:rsid w:val="00F015D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F015DE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F015DE"/>
  </w:style>
  <w:style w:type="character" w:customStyle="1" w:styleId="SalutationChar">
    <w:name w:val="Salutation Char"/>
    <w:basedOn w:val="DefaultParagraphFont"/>
    <w:link w:val="Salutation"/>
    <w:semiHidden/>
    <w:rsid w:val="00F015DE"/>
    <w:rPr>
      <w:sz w:val="20"/>
    </w:rPr>
  </w:style>
  <w:style w:type="paragraph" w:styleId="Signature">
    <w:name w:val="Signature"/>
    <w:basedOn w:val="Normal"/>
    <w:link w:val="SignatureChar"/>
    <w:semiHidden/>
    <w:unhideWhenUsed/>
    <w:rsid w:val="00F015DE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F015DE"/>
    <w:rPr>
      <w:sz w:val="20"/>
    </w:rPr>
  </w:style>
  <w:style w:type="paragraph" w:styleId="Subtitle">
    <w:name w:val="Subtitle"/>
    <w:basedOn w:val="Normal"/>
    <w:next w:val="Normal"/>
    <w:link w:val="SubtitleChar"/>
    <w:qFormat/>
    <w:rsid w:val="00F015DE"/>
    <w:pPr>
      <w:numPr>
        <w:ilvl w:val="1"/>
      </w:numPr>
    </w:pPr>
    <w:rPr>
      <w:rFonts w:asciiTheme="majorHAnsi" w:eastAsiaTheme="majorEastAsia" w:hAnsiTheme="majorHAnsi" w:cstheme="majorBidi"/>
      <w:i/>
      <w:iCs/>
      <w:color w:val="A9122A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015DE"/>
    <w:rPr>
      <w:rFonts w:asciiTheme="majorHAnsi" w:eastAsiaTheme="majorEastAsia" w:hAnsiTheme="majorHAnsi" w:cstheme="majorBidi"/>
      <w:i/>
      <w:iCs/>
      <w:color w:val="A9122A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F015DE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F015DE"/>
  </w:style>
  <w:style w:type="paragraph" w:styleId="TOAHeading">
    <w:name w:val="toa heading"/>
    <w:basedOn w:val="Normal"/>
    <w:next w:val="Normal"/>
    <w:semiHidden/>
    <w:unhideWhenUsed/>
    <w:rsid w:val="00F015D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F015DE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F015DE"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unhideWhenUsed/>
    <w:rsid w:val="00F015DE"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unhideWhenUsed/>
    <w:rsid w:val="00F015DE"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unhideWhenUsed/>
    <w:rsid w:val="00F015DE"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unhideWhenUsed/>
    <w:rsid w:val="00F015DE"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unhideWhenUsed/>
    <w:rsid w:val="00F015DE"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unhideWhenUsed/>
    <w:rsid w:val="00F015DE"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unhideWhenUsed/>
    <w:rsid w:val="00F015DE"/>
    <w:pPr>
      <w:spacing w:after="100"/>
      <w:ind w:left="1600"/>
    </w:pPr>
  </w:style>
  <w:style w:type="paragraph" w:styleId="TOCHeading">
    <w:name w:val="TOC Heading"/>
    <w:basedOn w:val="Heading1"/>
    <w:next w:val="Normal"/>
    <w:semiHidden/>
    <w:unhideWhenUsed/>
    <w:qFormat/>
    <w:rsid w:val="00F015DE"/>
    <w:pPr>
      <w:pBdr>
        <w:bottom w:val="none" w:sz="0" w:space="0" w:color="auto"/>
      </w:pBdr>
      <w:spacing w:after="0"/>
      <w:ind w:left="0" w:right="0" w:firstLine="0"/>
      <w:outlineLvl w:val="9"/>
    </w:pPr>
    <w:rPr>
      <w:color w:val="7E0D1F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77216"/>
    <w:rPr>
      <w:color w:val="002FFF" w:themeColor="hyperlink"/>
      <w:u w:val="single"/>
    </w:rPr>
  </w:style>
  <w:style w:type="table" w:styleId="TableGrid">
    <w:name w:val="Table Grid"/>
    <w:basedOn w:val="TableNormal"/>
    <w:uiPriority w:val="59"/>
    <w:rsid w:val="007D6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cs-marlec\Downloads\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8DD1A54C5A43ABB2CC311B5239C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EC21A-7421-487F-A431-E87429EFB701}"/>
      </w:docPartPr>
      <w:docPartBody>
        <w:p w:rsidR="00AA5A3C" w:rsidRDefault="00C50804">
          <w:pPr>
            <w:pStyle w:val="518DD1A54C5A43ABB2CC311B5239C2C5"/>
          </w:pPr>
          <w:r>
            <w:t>Aliquam dapibus.</w:t>
          </w:r>
        </w:p>
      </w:docPartBody>
    </w:docPart>
    <w:docPart>
      <w:docPartPr>
        <w:name w:val="6B75E38D3DE5481482223C5F93CC4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B9CD8-585F-4420-957D-8D1A6C70C2EC}"/>
      </w:docPartPr>
      <w:docPartBody>
        <w:p w:rsidR="00AA5A3C" w:rsidRDefault="00C50804">
          <w:pPr>
            <w:pStyle w:val="6B75E38D3DE5481482223C5F93CC4507"/>
          </w:pPr>
          <w:r>
            <w:t xml:space="preserve">Nam ut est. In vehicula venenatis dui. Vestibulum ante ipsum primis in faucibus orci luctus et ultrices posuere cubilia Curae; Praesent venenatis gravida justo. In hac habitasse platea dictumst. Suspendisse dui. </w:t>
          </w:r>
        </w:p>
      </w:docPartBody>
    </w:docPart>
    <w:docPart>
      <w:docPartPr>
        <w:name w:val="1577F338853C448987AC2A6A8078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0A917-3A26-45F8-9177-CCF31CF08AA0}"/>
      </w:docPartPr>
      <w:docPartBody>
        <w:p w:rsidR="00AA5A3C" w:rsidRDefault="00C50804">
          <w:pPr>
            <w:pStyle w:val="1577F338853C448987AC2A6A80784C8B"/>
          </w:pPr>
          <w:r>
            <w:t>Aliquam dapibus.</w:t>
          </w:r>
        </w:p>
      </w:docPartBody>
    </w:docPart>
    <w:docPart>
      <w:docPartPr>
        <w:name w:val="1EE6C8F1974E404BA9290EB66FF2E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2A98F-731F-4A1D-A1D1-71DFC8D0DC0B}"/>
      </w:docPartPr>
      <w:docPartBody>
        <w:p w:rsidR="00AA5A3C" w:rsidRDefault="00C50804">
          <w:pPr>
            <w:pStyle w:val="1EE6C8F1974E404BA9290EB66FF2E36C"/>
          </w:pPr>
          <w:r>
            <w:t xml:space="preserve">Nam ut est. In vehicula venenatis dui. Vestibulum ante ipsum primis in faucibus orci luctus et ultrices posuere cubilia Curae; Praesent venenatis gravida justo. In hac habitasse platea dictumst. Suspendisse dui. </w:t>
          </w:r>
        </w:p>
      </w:docPartBody>
    </w:docPart>
    <w:docPart>
      <w:docPartPr>
        <w:name w:val="426F38E0212E421085845FE091B4E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2E204-2A02-4700-BC13-A01C147EBE18}"/>
      </w:docPartPr>
      <w:docPartBody>
        <w:p w:rsidR="00CB2E51" w:rsidRDefault="00BD794B" w:rsidP="00BD794B">
          <w:pPr>
            <w:pStyle w:val="426F38E0212E421085845FE091B4E3B0"/>
          </w:pPr>
          <w:r>
            <w:t>Aliquam dapibus.</w:t>
          </w:r>
        </w:p>
      </w:docPartBody>
    </w:docPart>
    <w:docPart>
      <w:docPartPr>
        <w:name w:val="57703FD02214477B97B51CB3ED856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AFB22-C1AA-42D7-883D-D6C7343A35B0}"/>
      </w:docPartPr>
      <w:docPartBody>
        <w:p w:rsidR="00CB2E51" w:rsidRDefault="00BD794B" w:rsidP="00BD794B">
          <w:pPr>
            <w:pStyle w:val="57703FD02214477B97B51CB3ED856723"/>
          </w:pPr>
          <w:r>
            <w:t xml:space="preserve">Nam ut est. In vehicula venenatis dui. Vestibulum ante ipsum primis in faucibus orci luctus et ultrices posuere cubilia Curae; Praesent venenatis gravida justo. In hac habitasse platea dictumst. Suspendisse dui. </w:t>
          </w:r>
        </w:p>
      </w:docPartBody>
    </w:docPart>
    <w:docPart>
      <w:docPartPr>
        <w:name w:val="975AEAF63A0543DAAD50C90743A46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D9653-536D-4CED-B7EA-895DDE7FA216}"/>
      </w:docPartPr>
      <w:docPartBody>
        <w:p w:rsidR="00176793" w:rsidRDefault="008676B3" w:rsidP="008676B3">
          <w:pPr>
            <w:pStyle w:val="975AEAF63A0543DAAD50C90743A467C9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  <w:docPart>
      <w:docPartPr>
        <w:name w:val="86FE0660A1BE44DD8172D65646B35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F456D-F3CD-4842-8C86-95B538BB1D7A}"/>
      </w:docPartPr>
      <w:docPartBody>
        <w:p w:rsidR="007660C0" w:rsidRDefault="00117A74" w:rsidP="00117A74">
          <w:pPr>
            <w:pStyle w:val="86FE0660A1BE44DD8172D65646B35B45"/>
          </w:pPr>
          <w:r>
            <w:t>Lorem ipsum dolor</w:t>
          </w:r>
        </w:p>
      </w:docPartBody>
    </w:docPart>
    <w:docPart>
      <w:docPartPr>
        <w:name w:val="DB0257EC8D3144BB94A4D672D710B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9C9AF-6DFC-46C3-B863-72F6245FC9F8}"/>
      </w:docPartPr>
      <w:docPartBody>
        <w:p w:rsidR="007660C0" w:rsidRDefault="00117A74" w:rsidP="00117A74">
          <w:pPr>
            <w:pStyle w:val="DB0257EC8D3144BB94A4D672D710B627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  <w:docPart>
      <w:docPartPr>
        <w:name w:val="9E8A853E132B4916AAE8708D3F447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729E9-3C8F-4437-95F7-DB15ACF88C1E}"/>
      </w:docPartPr>
      <w:docPartBody>
        <w:p w:rsidR="007660C0" w:rsidRDefault="00117A74" w:rsidP="00117A74">
          <w:pPr>
            <w:pStyle w:val="9E8A853E132B4916AAE8708D3F44733C"/>
          </w:pPr>
          <w:r>
            <w:t>Lorem ipsum dolor</w:t>
          </w:r>
        </w:p>
      </w:docPartBody>
    </w:docPart>
    <w:docPart>
      <w:docPartPr>
        <w:name w:val="77FB532165E647DE904C8F00FC629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E848C-AE6E-4CC0-816D-12F950DA410B}"/>
      </w:docPartPr>
      <w:docPartBody>
        <w:p w:rsidR="007660C0" w:rsidRDefault="00117A74" w:rsidP="00117A74">
          <w:pPr>
            <w:pStyle w:val="77FB532165E647DE904C8F00FC629583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  <w:docPart>
      <w:docPartPr>
        <w:name w:val="8819703D5023439880FE24C53900B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DB7E1-72B2-4958-83D3-83FDB4D4DE6B}"/>
      </w:docPartPr>
      <w:docPartBody>
        <w:p w:rsidR="0009527E" w:rsidRDefault="00737F97" w:rsidP="00737F97">
          <w:pPr>
            <w:pStyle w:val="8819703D5023439880FE24C53900BC55"/>
          </w:pPr>
          <w:r>
            <w:t>Lorem ipsum dolor</w:t>
          </w:r>
        </w:p>
      </w:docPartBody>
    </w:docPart>
    <w:docPart>
      <w:docPartPr>
        <w:name w:val="5BAF63A9F8064D5AA9DFBE5E62F29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8DEE5-F9DB-464B-A9B2-5B0E2C853143}"/>
      </w:docPartPr>
      <w:docPartBody>
        <w:p w:rsidR="0009527E" w:rsidRDefault="00737F97" w:rsidP="00737F97">
          <w:pPr>
            <w:pStyle w:val="5BAF63A9F8064D5AA9DFBE5E62F2915F"/>
          </w:pPr>
          <w:r>
            <w:t>Lorem ipsum dolor</w:t>
          </w:r>
        </w:p>
      </w:docPartBody>
    </w:docPart>
    <w:docPart>
      <w:docPartPr>
        <w:name w:val="5EB7EFB627AD4B5685D2283DDDA8A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F8A80-F180-40D1-A960-6BE34CD6DCA2}"/>
      </w:docPartPr>
      <w:docPartBody>
        <w:p w:rsidR="0044287F" w:rsidRDefault="005B34FC" w:rsidP="005B34FC">
          <w:pPr>
            <w:pStyle w:val="5EB7EFB627AD4B5685D2283DDDA8A2CD"/>
          </w:pPr>
          <w:r>
            <w:t>Lorem ipsum dolor</w:t>
          </w:r>
        </w:p>
      </w:docPartBody>
    </w:docPart>
    <w:docPart>
      <w:docPartPr>
        <w:name w:val="BD8C098DF9FC460D92CAD20449AD4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9AEA2-3EFB-43AE-8B15-73792352D945}"/>
      </w:docPartPr>
      <w:docPartBody>
        <w:p w:rsidR="0044287F" w:rsidRDefault="005B34FC" w:rsidP="005B34FC">
          <w:pPr>
            <w:pStyle w:val="BD8C098DF9FC460D92CAD20449AD4891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  <w:docPart>
      <w:docPartPr>
        <w:name w:val="035C18623F0342D4BCA70B7087F4D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0A629-03E9-4B2B-BF3D-FA5124076F1B}"/>
      </w:docPartPr>
      <w:docPartBody>
        <w:p w:rsidR="00204F9B" w:rsidRDefault="00AB0A3B" w:rsidP="00AB0A3B">
          <w:pPr>
            <w:pStyle w:val="035C18623F0342D4BCA70B7087F4D182"/>
          </w:pPr>
          <w:r>
            <w:t>Lorem ipsum dolor</w:t>
          </w:r>
        </w:p>
      </w:docPartBody>
    </w:docPart>
    <w:docPart>
      <w:docPartPr>
        <w:name w:val="716055E0FC8245AE8E4FC87F5B697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78DEF-774E-404B-BF62-EA2DB404D2A6}"/>
      </w:docPartPr>
      <w:docPartBody>
        <w:p w:rsidR="00204F9B" w:rsidRDefault="00AB0A3B" w:rsidP="00AB0A3B">
          <w:pPr>
            <w:pStyle w:val="716055E0FC8245AE8E4FC87F5B69732B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  <w:docPart>
      <w:docPartPr>
        <w:name w:val="C52FD8C41DCEEA4BB9C5B80BC0986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BEA80-4884-E44E-9573-E7A287458CA8}"/>
      </w:docPartPr>
      <w:docPartBody>
        <w:p w:rsidR="00F93D8C" w:rsidRDefault="007174E0" w:rsidP="007174E0">
          <w:pPr>
            <w:pStyle w:val="C52FD8C41DCEEA4BB9C5B80BC0986CDE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  <w:docPart>
      <w:docPartPr>
        <w:name w:val="4251C9D010DE4FFEABA72B8D3B779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6297D-7A3D-4A8A-B225-FF1ADC46166D}"/>
      </w:docPartPr>
      <w:docPartBody>
        <w:p w:rsidR="00F42793" w:rsidRDefault="0089224F" w:rsidP="0089224F">
          <w:pPr>
            <w:pStyle w:val="4251C9D010DE4FFEABA72B8D3B779398"/>
          </w:pPr>
          <w:r>
            <w:t>Lorem ipsum dolor</w:t>
          </w:r>
        </w:p>
      </w:docPartBody>
    </w:docPart>
    <w:docPart>
      <w:docPartPr>
        <w:name w:val="CA85D458BD9B491BB8E3BDA9DE14F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13289-789A-4F4B-933B-2A565578B7B0}"/>
      </w:docPartPr>
      <w:docPartBody>
        <w:p w:rsidR="00F42793" w:rsidRDefault="0089224F" w:rsidP="0089224F">
          <w:pPr>
            <w:pStyle w:val="CA85D458BD9B491BB8E3BDA9DE14F4C2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4B7"/>
    <w:rsid w:val="0009527E"/>
    <w:rsid w:val="00111560"/>
    <w:rsid w:val="00117A74"/>
    <w:rsid w:val="00173398"/>
    <w:rsid w:val="00176793"/>
    <w:rsid w:val="001B4E72"/>
    <w:rsid w:val="001C6986"/>
    <w:rsid w:val="001D3453"/>
    <w:rsid w:val="00204F9B"/>
    <w:rsid w:val="00255DA7"/>
    <w:rsid w:val="002C1645"/>
    <w:rsid w:val="00393D3E"/>
    <w:rsid w:val="003C4663"/>
    <w:rsid w:val="0044287F"/>
    <w:rsid w:val="004E60DC"/>
    <w:rsid w:val="0052225C"/>
    <w:rsid w:val="005B34FC"/>
    <w:rsid w:val="005B5476"/>
    <w:rsid w:val="006838DF"/>
    <w:rsid w:val="006E0135"/>
    <w:rsid w:val="006E348A"/>
    <w:rsid w:val="007174E0"/>
    <w:rsid w:val="00737F97"/>
    <w:rsid w:val="007660C0"/>
    <w:rsid w:val="007B0ADD"/>
    <w:rsid w:val="008057E3"/>
    <w:rsid w:val="008407A5"/>
    <w:rsid w:val="00851923"/>
    <w:rsid w:val="008676B3"/>
    <w:rsid w:val="0089224F"/>
    <w:rsid w:val="009379FD"/>
    <w:rsid w:val="00945070"/>
    <w:rsid w:val="009849A5"/>
    <w:rsid w:val="009A4684"/>
    <w:rsid w:val="009B3A3D"/>
    <w:rsid w:val="009E16B7"/>
    <w:rsid w:val="00A014B7"/>
    <w:rsid w:val="00A56427"/>
    <w:rsid w:val="00AA5A3C"/>
    <w:rsid w:val="00AB0A3B"/>
    <w:rsid w:val="00B32199"/>
    <w:rsid w:val="00B3248E"/>
    <w:rsid w:val="00B85B06"/>
    <w:rsid w:val="00BD794B"/>
    <w:rsid w:val="00BF419E"/>
    <w:rsid w:val="00C1555B"/>
    <w:rsid w:val="00C15ABD"/>
    <w:rsid w:val="00C50804"/>
    <w:rsid w:val="00C57CE8"/>
    <w:rsid w:val="00CB2E51"/>
    <w:rsid w:val="00CE4423"/>
    <w:rsid w:val="00D36F8A"/>
    <w:rsid w:val="00DA6DEE"/>
    <w:rsid w:val="00DF69F3"/>
    <w:rsid w:val="00E15CA1"/>
    <w:rsid w:val="00E730C2"/>
    <w:rsid w:val="00F06C5C"/>
    <w:rsid w:val="00F178ED"/>
    <w:rsid w:val="00F42793"/>
    <w:rsid w:val="00F60E67"/>
    <w:rsid w:val="00F93D8C"/>
    <w:rsid w:val="00FB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7D07D873674190BDBA6B7EEEAE02FA">
    <w:name w:val="C97D07D873674190BDBA6B7EEEAE02FA"/>
    <w:rsid w:val="00AA5A3C"/>
  </w:style>
  <w:style w:type="paragraph" w:customStyle="1" w:styleId="1AC70B8B1D824C8A90406F942FB5F815">
    <w:name w:val="1AC70B8B1D824C8A90406F942FB5F815"/>
    <w:rsid w:val="00AA5A3C"/>
  </w:style>
  <w:style w:type="paragraph" w:customStyle="1" w:styleId="C8E2EEB0B7A74459A80446C67FE5D634">
    <w:name w:val="C8E2EEB0B7A74459A80446C67FE5D634"/>
    <w:rsid w:val="00AA5A3C"/>
  </w:style>
  <w:style w:type="paragraph" w:customStyle="1" w:styleId="3D34C3A8CCF04C86B5B6CA3C2092A2DA">
    <w:name w:val="3D34C3A8CCF04C86B5B6CA3C2092A2DA"/>
    <w:rsid w:val="00AA5A3C"/>
  </w:style>
  <w:style w:type="paragraph" w:customStyle="1" w:styleId="BC1723E3C22C4E00BE94E8429EBB09E3">
    <w:name w:val="BC1723E3C22C4E00BE94E8429EBB09E3"/>
    <w:rsid w:val="00AA5A3C"/>
  </w:style>
  <w:style w:type="paragraph" w:customStyle="1" w:styleId="177A6E246DE4460DA426924B2875C5D5">
    <w:name w:val="177A6E246DE4460DA426924B2875C5D5"/>
    <w:rsid w:val="00AA5A3C"/>
  </w:style>
  <w:style w:type="paragraph" w:customStyle="1" w:styleId="B7DC5B4206C945EB887C3399F31F2F8F">
    <w:name w:val="B7DC5B4206C945EB887C3399F31F2F8F"/>
    <w:rsid w:val="00AA5A3C"/>
  </w:style>
  <w:style w:type="paragraph" w:customStyle="1" w:styleId="518DD1A54C5A43ABB2CC311B5239C2C5">
    <w:name w:val="518DD1A54C5A43ABB2CC311B5239C2C5"/>
    <w:rsid w:val="00AA5A3C"/>
  </w:style>
  <w:style w:type="paragraph" w:customStyle="1" w:styleId="6B75E38D3DE5481482223C5F93CC4507">
    <w:name w:val="6B75E38D3DE5481482223C5F93CC4507"/>
    <w:rsid w:val="00AA5A3C"/>
  </w:style>
  <w:style w:type="paragraph" w:customStyle="1" w:styleId="1577F338853C448987AC2A6A80784C8B">
    <w:name w:val="1577F338853C448987AC2A6A80784C8B"/>
    <w:rsid w:val="00AA5A3C"/>
  </w:style>
  <w:style w:type="paragraph" w:customStyle="1" w:styleId="1EE6C8F1974E404BA9290EB66FF2E36C">
    <w:name w:val="1EE6C8F1974E404BA9290EB66FF2E36C"/>
    <w:rsid w:val="00AA5A3C"/>
  </w:style>
  <w:style w:type="paragraph" w:styleId="BodyText">
    <w:name w:val="Body Text"/>
    <w:basedOn w:val="Normal"/>
    <w:link w:val="BodyTextChar"/>
    <w:rsid w:val="00C15ABD"/>
    <w:pPr>
      <w:spacing w:line="240" w:lineRule="auto"/>
    </w:pPr>
    <w:rPr>
      <w:rFonts w:eastAsiaTheme="minorHAnsi"/>
      <w:sz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C15ABD"/>
    <w:rPr>
      <w:rFonts w:eastAsiaTheme="minorHAnsi"/>
      <w:sz w:val="20"/>
      <w:lang w:eastAsia="en-US"/>
    </w:rPr>
  </w:style>
  <w:style w:type="paragraph" w:customStyle="1" w:styleId="97624D471CC54848B311AB0169555FF1">
    <w:name w:val="97624D471CC54848B311AB0169555FF1"/>
    <w:rsid w:val="00AA5A3C"/>
  </w:style>
  <w:style w:type="paragraph" w:customStyle="1" w:styleId="E2B2619CDDE24EBDA6F89BCFB396D58E">
    <w:name w:val="E2B2619CDDE24EBDA6F89BCFB396D58E"/>
    <w:rsid w:val="00A014B7"/>
  </w:style>
  <w:style w:type="paragraph" w:customStyle="1" w:styleId="45F3D01E4BEF477E845F3ED110D48345">
    <w:name w:val="45F3D01E4BEF477E845F3ED110D48345"/>
    <w:rsid w:val="00A014B7"/>
  </w:style>
  <w:style w:type="paragraph" w:customStyle="1" w:styleId="256062D76BEB4D249816F9EA5C665465">
    <w:name w:val="256062D76BEB4D249816F9EA5C665465"/>
    <w:rsid w:val="00A014B7"/>
  </w:style>
  <w:style w:type="paragraph" w:customStyle="1" w:styleId="64A40E2E75BA45B98B46F2B39F87566E">
    <w:name w:val="64A40E2E75BA45B98B46F2B39F87566E"/>
    <w:rsid w:val="00A014B7"/>
  </w:style>
  <w:style w:type="paragraph" w:customStyle="1" w:styleId="21B9A1E8F1AA654593779842410758A6">
    <w:name w:val="21B9A1E8F1AA654593779842410758A6"/>
    <w:rsid w:val="001B4E72"/>
    <w:pPr>
      <w:spacing w:after="0" w:line="240" w:lineRule="auto"/>
    </w:pPr>
    <w:rPr>
      <w:sz w:val="24"/>
      <w:szCs w:val="24"/>
      <w:lang w:eastAsia="ja-JP"/>
    </w:rPr>
  </w:style>
  <w:style w:type="paragraph" w:customStyle="1" w:styleId="EC5D2BFB07ADEB4D8FF6A09B3FF2E4CA">
    <w:name w:val="EC5D2BFB07ADEB4D8FF6A09B3FF2E4CA"/>
    <w:rsid w:val="001B4E72"/>
    <w:pPr>
      <w:spacing w:after="0" w:line="240" w:lineRule="auto"/>
    </w:pPr>
    <w:rPr>
      <w:sz w:val="24"/>
      <w:szCs w:val="24"/>
      <w:lang w:eastAsia="ja-JP"/>
    </w:rPr>
  </w:style>
  <w:style w:type="paragraph" w:customStyle="1" w:styleId="180FAD239DD43F41AF442B6BEA0092C0">
    <w:name w:val="180FAD239DD43F41AF442B6BEA0092C0"/>
    <w:rsid w:val="001B4E72"/>
    <w:pPr>
      <w:spacing w:after="0" w:line="240" w:lineRule="auto"/>
    </w:pPr>
    <w:rPr>
      <w:sz w:val="24"/>
      <w:szCs w:val="24"/>
      <w:lang w:eastAsia="ja-JP"/>
    </w:rPr>
  </w:style>
  <w:style w:type="paragraph" w:customStyle="1" w:styleId="5C312B9BAC4E0E4D99A9E51736B035DE">
    <w:name w:val="5C312B9BAC4E0E4D99A9E51736B035DE"/>
    <w:rsid w:val="001B4E72"/>
    <w:pPr>
      <w:spacing w:after="0" w:line="240" w:lineRule="auto"/>
    </w:pPr>
    <w:rPr>
      <w:sz w:val="24"/>
      <w:szCs w:val="24"/>
      <w:lang w:eastAsia="ja-JP"/>
    </w:rPr>
  </w:style>
  <w:style w:type="paragraph" w:customStyle="1" w:styleId="1EBBA0DCF720463BA47562D6067279DF">
    <w:name w:val="1EBBA0DCF720463BA47562D6067279DF"/>
    <w:rsid w:val="00BD794B"/>
    <w:rPr>
      <w:lang w:val="en-SG"/>
    </w:rPr>
  </w:style>
  <w:style w:type="paragraph" w:customStyle="1" w:styleId="9C88B431AC184AB6BC07CB9BAC69C8AB">
    <w:name w:val="9C88B431AC184AB6BC07CB9BAC69C8AB"/>
    <w:rsid w:val="00BD794B"/>
    <w:rPr>
      <w:lang w:val="en-SG"/>
    </w:rPr>
  </w:style>
  <w:style w:type="paragraph" w:customStyle="1" w:styleId="D55DA6855962467ABBAEC837BAE78A10">
    <w:name w:val="D55DA6855962467ABBAEC837BAE78A10"/>
    <w:rsid w:val="00BD794B"/>
    <w:rPr>
      <w:lang w:val="en-SG"/>
    </w:rPr>
  </w:style>
  <w:style w:type="paragraph" w:customStyle="1" w:styleId="B8F19501BA494F2E8DB0BBE8C14414D5">
    <w:name w:val="B8F19501BA494F2E8DB0BBE8C14414D5"/>
    <w:rsid w:val="00BD794B"/>
    <w:rPr>
      <w:lang w:val="en-SG"/>
    </w:rPr>
  </w:style>
  <w:style w:type="paragraph" w:customStyle="1" w:styleId="7CC1FC1654C04958AF8BA6BFBB19ABEC">
    <w:name w:val="7CC1FC1654C04958AF8BA6BFBB19ABEC"/>
    <w:rsid w:val="00BD794B"/>
    <w:rPr>
      <w:lang w:val="en-SG"/>
    </w:rPr>
  </w:style>
  <w:style w:type="paragraph" w:customStyle="1" w:styleId="426F38E0212E421085845FE091B4E3B0">
    <w:name w:val="426F38E0212E421085845FE091B4E3B0"/>
    <w:rsid w:val="00BD794B"/>
    <w:rPr>
      <w:lang w:val="en-SG"/>
    </w:rPr>
  </w:style>
  <w:style w:type="paragraph" w:customStyle="1" w:styleId="57703FD02214477B97B51CB3ED856723">
    <w:name w:val="57703FD02214477B97B51CB3ED856723"/>
    <w:rsid w:val="00BD794B"/>
    <w:rPr>
      <w:lang w:val="en-SG"/>
    </w:rPr>
  </w:style>
  <w:style w:type="paragraph" w:customStyle="1" w:styleId="684C6056F8084CF0ADCD9656F3F83DA8">
    <w:name w:val="684C6056F8084CF0ADCD9656F3F83DA8"/>
    <w:rsid w:val="00BD794B"/>
    <w:rPr>
      <w:lang w:val="en-SG"/>
    </w:rPr>
  </w:style>
  <w:style w:type="paragraph" w:customStyle="1" w:styleId="2A5EBC689DA64491BFFA478B35330D89">
    <w:name w:val="2A5EBC689DA64491BFFA478B35330D89"/>
    <w:rsid w:val="00BD794B"/>
    <w:rPr>
      <w:lang w:val="en-SG"/>
    </w:rPr>
  </w:style>
  <w:style w:type="paragraph" w:customStyle="1" w:styleId="5C03947C5E8B49DFB0E7792BE6BEECAA">
    <w:name w:val="5C03947C5E8B49DFB0E7792BE6BEECAA"/>
    <w:rsid w:val="00173398"/>
    <w:rPr>
      <w:lang w:val="en-SG"/>
    </w:rPr>
  </w:style>
  <w:style w:type="paragraph" w:customStyle="1" w:styleId="E9DEB97D6E4E445B98FC274A70453358">
    <w:name w:val="E9DEB97D6E4E445B98FC274A70453358"/>
    <w:rsid w:val="00173398"/>
    <w:rPr>
      <w:lang w:val="en-SG"/>
    </w:rPr>
  </w:style>
  <w:style w:type="paragraph" w:customStyle="1" w:styleId="6969702DFA7D406BB326FDEBFAC80F7F">
    <w:name w:val="6969702DFA7D406BB326FDEBFAC80F7F"/>
    <w:rsid w:val="00173398"/>
    <w:rPr>
      <w:lang w:val="en-SG"/>
    </w:rPr>
  </w:style>
  <w:style w:type="paragraph" w:customStyle="1" w:styleId="454E7DEC9AD6480B91B0667C23DC8542">
    <w:name w:val="454E7DEC9AD6480B91B0667C23DC8542"/>
    <w:rsid w:val="00C15ABD"/>
    <w:rPr>
      <w:lang w:val="en-SG"/>
    </w:rPr>
  </w:style>
  <w:style w:type="paragraph" w:customStyle="1" w:styleId="5E6F2B802A8941338CD8D9B7695AA1FD">
    <w:name w:val="5E6F2B802A8941338CD8D9B7695AA1FD"/>
    <w:rsid w:val="00C15ABD"/>
    <w:rPr>
      <w:lang w:val="en-SG"/>
    </w:rPr>
  </w:style>
  <w:style w:type="paragraph" w:customStyle="1" w:styleId="5096A7F0D0A24DA89A4B8533328195B0">
    <w:name w:val="5096A7F0D0A24DA89A4B8533328195B0"/>
    <w:rsid w:val="00C15ABD"/>
    <w:rPr>
      <w:lang w:val="en-SG"/>
    </w:rPr>
  </w:style>
  <w:style w:type="paragraph" w:customStyle="1" w:styleId="7874D92E23F0486DB8AEBED6F8D7A505">
    <w:name w:val="7874D92E23F0486DB8AEBED6F8D7A505"/>
    <w:rsid w:val="00C15ABD"/>
    <w:rPr>
      <w:lang w:val="en-SG"/>
    </w:rPr>
  </w:style>
  <w:style w:type="paragraph" w:customStyle="1" w:styleId="1D5C2ADCE7C8444B8CDFDDF41FB08871">
    <w:name w:val="1D5C2ADCE7C8444B8CDFDDF41FB08871"/>
    <w:rsid w:val="00C15ABD"/>
    <w:rPr>
      <w:lang w:val="en-SG"/>
    </w:rPr>
  </w:style>
  <w:style w:type="paragraph" w:customStyle="1" w:styleId="21CEA455EF2D4209B5B74C6ED8AC1BD2">
    <w:name w:val="21CEA455EF2D4209B5B74C6ED8AC1BD2"/>
    <w:rsid w:val="00C15ABD"/>
    <w:rPr>
      <w:lang w:val="en-SG"/>
    </w:rPr>
  </w:style>
  <w:style w:type="paragraph" w:customStyle="1" w:styleId="6AEF4A53E12E48E9AB3F19D19B8B22EC">
    <w:name w:val="6AEF4A53E12E48E9AB3F19D19B8B22EC"/>
    <w:rsid w:val="00C15ABD"/>
    <w:rPr>
      <w:lang w:val="en-SG"/>
    </w:rPr>
  </w:style>
  <w:style w:type="paragraph" w:customStyle="1" w:styleId="B0969EE945A241E180D669619E7DE19A">
    <w:name w:val="B0969EE945A241E180D669619E7DE19A"/>
    <w:rsid w:val="003C4663"/>
    <w:rPr>
      <w:lang w:val="en-SG"/>
    </w:rPr>
  </w:style>
  <w:style w:type="paragraph" w:customStyle="1" w:styleId="CDF39AB161FC415D81E53CD91F7BBC70">
    <w:name w:val="CDF39AB161FC415D81E53CD91F7BBC70"/>
    <w:rsid w:val="003C4663"/>
    <w:rPr>
      <w:lang w:val="en-SG"/>
    </w:rPr>
  </w:style>
  <w:style w:type="paragraph" w:customStyle="1" w:styleId="3F2779D15F0A4AF7856481B45F4A1808">
    <w:name w:val="3F2779D15F0A4AF7856481B45F4A1808"/>
    <w:rsid w:val="003C4663"/>
    <w:rPr>
      <w:lang w:val="en-SG"/>
    </w:rPr>
  </w:style>
  <w:style w:type="paragraph" w:customStyle="1" w:styleId="1D805B162166473FA99887AFA144900C">
    <w:name w:val="1D805B162166473FA99887AFA144900C"/>
    <w:rsid w:val="003C4663"/>
    <w:rPr>
      <w:lang w:val="en-SG"/>
    </w:rPr>
  </w:style>
  <w:style w:type="paragraph" w:customStyle="1" w:styleId="4080A6FA85B546E8A7FDAC1DCF61F8B2">
    <w:name w:val="4080A6FA85B546E8A7FDAC1DCF61F8B2"/>
    <w:rsid w:val="003C4663"/>
    <w:rPr>
      <w:lang w:val="en-SG"/>
    </w:rPr>
  </w:style>
  <w:style w:type="paragraph" w:customStyle="1" w:styleId="CA68C8A29EAC4ACCB545FF4F1383B6DB">
    <w:name w:val="CA68C8A29EAC4ACCB545FF4F1383B6DB"/>
    <w:rsid w:val="003C4663"/>
    <w:rPr>
      <w:lang w:val="en-SG"/>
    </w:rPr>
  </w:style>
  <w:style w:type="paragraph" w:customStyle="1" w:styleId="6EB32ED4AF774972AB01A9F70F0F7D57">
    <w:name w:val="6EB32ED4AF774972AB01A9F70F0F7D57"/>
    <w:rsid w:val="008676B3"/>
    <w:rPr>
      <w:lang w:val="en-SG"/>
    </w:rPr>
  </w:style>
  <w:style w:type="paragraph" w:customStyle="1" w:styleId="A48AFD57EED8453C86DC7CAD9D3EE4D8">
    <w:name w:val="A48AFD57EED8453C86DC7CAD9D3EE4D8"/>
    <w:rsid w:val="008676B3"/>
    <w:rPr>
      <w:lang w:val="en-SG"/>
    </w:rPr>
  </w:style>
  <w:style w:type="paragraph" w:customStyle="1" w:styleId="975AEAF63A0543DAAD50C90743A467C9">
    <w:name w:val="975AEAF63A0543DAAD50C90743A467C9"/>
    <w:rsid w:val="008676B3"/>
    <w:rPr>
      <w:lang w:val="en-SG"/>
    </w:rPr>
  </w:style>
  <w:style w:type="paragraph" w:customStyle="1" w:styleId="D30F411F3BDF412EB76812499BAB5AE8">
    <w:name w:val="D30F411F3BDF412EB76812499BAB5AE8"/>
    <w:rsid w:val="00CE4423"/>
    <w:rPr>
      <w:lang w:val="en-SG"/>
    </w:rPr>
  </w:style>
  <w:style w:type="paragraph" w:customStyle="1" w:styleId="232A5B264D5C49F3A6F9D7B7449E69BE">
    <w:name w:val="232A5B264D5C49F3A6F9D7B7449E69BE"/>
    <w:rsid w:val="00CE4423"/>
    <w:rPr>
      <w:lang w:val="en-SG"/>
    </w:rPr>
  </w:style>
  <w:style w:type="paragraph" w:customStyle="1" w:styleId="83928999597D46A6B57A57B4C012753A">
    <w:name w:val="83928999597D46A6B57A57B4C012753A"/>
    <w:rsid w:val="00117A74"/>
    <w:pPr>
      <w:spacing w:after="160" w:line="259" w:lineRule="auto"/>
    </w:pPr>
    <w:rPr>
      <w:lang w:val="en-NZ" w:eastAsia="en-NZ"/>
    </w:rPr>
  </w:style>
  <w:style w:type="paragraph" w:customStyle="1" w:styleId="F3C7700F76AA4EF18BDEE00C54716A84">
    <w:name w:val="F3C7700F76AA4EF18BDEE00C54716A84"/>
    <w:rsid w:val="00117A74"/>
    <w:pPr>
      <w:spacing w:after="160" w:line="259" w:lineRule="auto"/>
    </w:pPr>
    <w:rPr>
      <w:lang w:val="en-NZ" w:eastAsia="en-NZ"/>
    </w:rPr>
  </w:style>
  <w:style w:type="paragraph" w:customStyle="1" w:styleId="C782D6091A22489DACA897EFD6ECBD63">
    <w:name w:val="C782D6091A22489DACA897EFD6ECBD63"/>
    <w:rsid w:val="00117A74"/>
    <w:pPr>
      <w:spacing w:after="160" w:line="259" w:lineRule="auto"/>
    </w:pPr>
    <w:rPr>
      <w:lang w:val="en-NZ" w:eastAsia="en-NZ"/>
    </w:rPr>
  </w:style>
  <w:style w:type="paragraph" w:customStyle="1" w:styleId="4867C683731A44CAA1ED678A1EB1459C">
    <w:name w:val="4867C683731A44CAA1ED678A1EB1459C"/>
    <w:rsid w:val="00117A74"/>
    <w:pPr>
      <w:spacing w:after="160" w:line="259" w:lineRule="auto"/>
    </w:pPr>
    <w:rPr>
      <w:lang w:val="en-NZ" w:eastAsia="en-NZ"/>
    </w:rPr>
  </w:style>
  <w:style w:type="paragraph" w:customStyle="1" w:styleId="F4DC186952E2407BB784747150521A2B">
    <w:name w:val="F4DC186952E2407BB784747150521A2B"/>
    <w:rsid w:val="00117A74"/>
    <w:pPr>
      <w:spacing w:after="160" w:line="259" w:lineRule="auto"/>
    </w:pPr>
    <w:rPr>
      <w:lang w:val="en-NZ" w:eastAsia="en-NZ"/>
    </w:rPr>
  </w:style>
  <w:style w:type="paragraph" w:customStyle="1" w:styleId="9D5B510327064560A849B32B85B4B92B">
    <w:name w:val="9D5B510327064560A849B32B85B4B92B"/>
    <w:rsid w:val="00117A74"/>
    <w:pPr>
      <w:spacing w:after="160" w:line="259" w:lineRule="auto"/>
    </w:pPr>
    <w:rPr>
      <w:lang w:val="en-NZ" w:eastAsia="en-NZ"/>
    </w:rPr>
  </w:style>
  <w:style w:type="paragraph" w:customStyle="1" w:styleId="D8D52283E38F4E8D8F0CAE429EC7FA75">
    <w:name w:val="D8D52283E38F4E8D8F0CAE429EC7FA75"/>
    <w:rsid w:val="00117A74"/>
    <w:pPr>
      <w:spacing w:after="160" w:line="259" w:lineRule="auto"/>
    </w:pPr>
    <w:rPr>
      <w:lang w:val="en-NZ" w:eastAsia="en-NZ"/>
    </w:rPr>
  </w:style>
  <w:style w:type="paragraph" w:customStyle="1" w:styleId="4E880A4993CE470394D4E26D47004C39">
    <w:name w:val="4E880A4993CE470394D4E26D47004C39"/>
    <w:rsid w:val="00117A74"/>
    <w:pPr>
      <w:spacing w:after="160" w:line="259" w:lineRule="auto"/>
    </w:pPr>
    <w:rPr>
      <w:lang w:val="en-NZ" w:eastAsia="en-NZ"/>
    </w:rPr>
  </w:style>
  <w:style w:type="paragraph" w:customStyle="1" w:styleId="7B30CC75FC6F4A9A81BE80030B3B1E38">
    <w:name w:val="7B30CC75FC6F4A9A81BE80030B3B1E38"/>
    <w:rsid w:val="00117A74"/>
    <w:pPr>
      <w:spacing w:after="160" w:line="259" w:lineRule="auto"/>
    </w:pPr>
    <w:rPr>
      <w:lang w:val="en-NZ" w:eastAsia="en-NZ"/>
    </w:rPr>
  </w:style>
  <w:style w:type="paragraph" w:customStyle="1" w:styleId="419C92471B6D43018F77A43458D8F515">
    <w:name w:val="419C92471B6D43018F77A43458D8F515"/>
    <w:rsid w:val="00117A74"/>
    <w:pPr>
      <w:spacing w:after="160" w:line="259" w:lineRule="auto"/>
    </w:pPr>
    <w:rPr>
      <w:lang w:val="en-NZ" w:eastAsia="en-NZ"/>
    </w:rPr>
  </w:style>
  <w:style w:type="paragraph" w:customStyle="1" w:styleId="86FE0660A1BE44DD8172D65646B35B45">
    <w:name w:val="86FE0660A1BE44DD8172D65646B35B45"/>
    <w:rsid w:val="00117A74"/>
    <w:pPr>
      <w:spacing w:after="160" w:line="259" w:lineRule="auto"/>
    </w:pPr>
    <w:rPr>
      <w:lang w:val="en-NZ" w:eastAsia="en-NZ"/>
    </w:rPr>
  </w:style>
  <w:style w:type="paragraph" w:customStyle="1" w:styleId="DB0257EC8D3144BB94A4D672D710B627">
    <w:name w:val="DB0257EC8D3144BB94A4D672D710B627"/>
    <w:rsid w:val="00117A74"/>
    <w:pPr>
      <w:spacing w:after="160" w:line="259" w:lineRule="auto"/>
    </w:pPr>
    <w:rPr>
      <w:lang w:val="en-NZ" w:eastAsia="en-NZ"/>
    </w:rPr>
  </w:style>
  <w:style w:type="paragraph" w:customStyle="1" w:styleId="9E8A853E132B4916AAE8708D3F44733C">
    <w:name w:val="9E8A853E132B4916AAE8708D3F44733C"/>
    <w:rsid w:val="00117A74"/>
    <w:pPr>
      <w:spacing w:after="160" w:line="259" w:lineRule="auto"/>
    </w:pPr>
    <w:rPr>
      <w:lang w:val="en-NZ" w:eastAsia="en-NZ"/>
    </w:rPr>
  </w:style>
  <w:style w:type="paragraph" w:customStyle="1" w:styleId="77FB532165E647DE904C8F00FC629583">
    <w:name w:val="77FB532165E647DE904C8F00FC629583"/>
    <w:rsid w:val="00117A74"/>
    <w:pPr>
      <w:spacing w:after="160" w:line="259" w:lineRule="auto"/>
    </w:pPr>
    <w:rPr>
      <w:lang w:val="en-NZ" w:eastAsia="en-NZ"/>
    </w:rPr>
  </w:style>
  <w:style w:type="paragraph" w:customStyle="1" w:styleId="8819703D5023439880FE24C53900BC55">
    <w:name w:val="8819703D5023439880FE24C53900BC55"/>
    <w:rsid w:val="00737F97"/>
    <w:pPr>
      <w:spacing w:after="160" w:line="259" w:lineRule="auto"/>
    </w:pPr>
    <w:rPr>
      <w:lang w:val="en-SG" w:eastAsia="en-SG"/>
    </w:rPr>
  </w:style>
  <w:style w:type="paragraph" w:customStyle="1" w:styleId="2C166A16C3CC4CAF8B88A6644B6A170A">
    <w:name w:val="2C166A16C3CC4CAF8B88A6644B6A170A"/>
    <w:rsid w:val="00737F97"/>
    <w:pPr>
      <w:spacing w:after="160" w:line="259" w:lineRule="auto"/>
    </w:pPr>
    <w:rPr>
      <w:lang w:val="en-SG" w:eastAsia="en-SG"/>
    </w:rPr>
  </w:style>
  <w:style w:type="paragraph" w:customStyle="1" w:styleId="596BBD709B704B41A70250BFAA20A64A">
    <w:name w:val="596BBD709B704B41A70250BFAA20A64A"/>
    <w:rsid w:val="00737F97"/>
    <w:pPr>
      <w:spacing w:after="160" w:line="259" w:lineRule="auto"/>
    </w:pPr>
    <w:rPr>
      <w:lang w:val="en-SG" w:eastAsia="en-SG"/>
    </w:rPr>
  </w:style>
  <w:style w:type="paragraph" w:customStyle="1" w:styleId="FFACC7BF95EC40229F74C795327106B9">
    <w:name w:val="FFACC7BF95EC40229F74C795327106B9"/>
    <w:rsid w:val="00737F97"/>
    <w:pPr>
      <w:spacing w:after="160" w:line="259" w:lineRule="auto"/>
    </w:pPr>
    <w:rPr>
      <w:lang w:val="en-SG" w:eastAsia="en-SG"/>
    </w:rPr>
  </w:style>
  <w:style w:type="paragraph" w:customStyle="1" w:styleId="5BAF63A9F8064D5AA9DFBE5E62F2915F">
    <w:name w:val="5BAF63A9F8064D5AA9DFBE5E62F2915F"/>
    <w:rsid w:val="00737F97"/>
    <w:pPr>
      <w:spacing w:after="160" w:line="259" w:lineRule="auto"/>
    </w:pPr>
    <w:rPr>
      <w:lang w:val="en-SG" w:eastAsia="en-SG"/>
    </w:rPr>
  </w:style>
  <w:style w:type="paragraph" w:customStyle="1" w:styleId="22BEF3668A354CD98E090BC7D165E134">
    <w:name w:val="22BEF3668A354CD98E090BC7D165E134"/>
    <w:rsid w:val="0009527E"/>
    <w:pPr>
      <w:spacing w:after="160" w:line="259" w:lineRule="auto"/>
    </w:pPr>
    <w:rPr>
      <w:lang w:val="en-SG" w:eastAsia="en-SG"/>
    </w:rPr>
  </w:style>
  <w:style w:type="paragraph" w:customStyle="1" w:styleId="4D808FB0D1BB4E8E88D99E8C868CC253">
    <w:name w:val="4D808FB0D1BB4E8E88D99E8C868CC253"/>
    <w:rsid w:val="0009527E"/>
    <w:pPr>
      <w:spacing w:after="160" w:line="259" w:lineRule="auto"/>
    </w:pPr>
    <w:rPr>
      <w:lang w:val="en-SG" w:eastAsia="en-SG"/>
    </w:rPr>
  </w:style>
  <w:style w:type="paragraph" w:customStyle="1" w:styleId="2AF65D8823154A1D93492A50321E42C1">
    <w:name w:val="2AF65D8823154A1D93492A50321E42C1"/>
    <w:rsid w:val="005B34FC"/>
    <w:pPr>
      <w:spacing w:after="160" w:line="259" w:lineRule="auto"/>
    </w:pPr>
    <w:rPr>
      <w:lang w:val="en-SG" w:eastAsia="en-SG"/>
    </w:rPr>
  </w:style>
  <w:style w:type="paragraph" w:customStyle="1" w:styleId="D45FB384022B4A4890987589A9A08778">
    <w:name w:val="D45FB384022B4A4890987589A9A08778"/>
    <w:rsid w:val="005B34FC"/>
    <w:pPr>
      <w:spacing w:after="160" w:line="259" w:lineRule="auto"/>
    </w:pPr>
    <w:rPr>
      <w:lang w:val="en-SG" w:eastAsia="en-SG"/>
    </w:rPr>
  </w:style>
  <w:style w:type="paragraph" w:customStyle="1" w:styleId="5EB7EFB627AD4B5685D2283DDDA8A2CD">
    <w:name w:val="5EB7EFB627AD4B5685D2283DDDA8A2CD"/>
    <w:rsid w:val="005B34FC"/>
    <w:pPr>
      <w:spacing w:after="160" w:line="259" w:lineRule="auto"/>
    </w:pPr>
    <w:rPr>
      <w:lang w:val="en-SG" w:eastAsia="en-SG"/>
    </w:rPr>
  </w:style>
  <w:style w:type="paragraph" w:customStyle="1" w:styleId="BD8C098DF9FC460D92CAD20449AD4891">
    <w:name w:val="BD8C098DF9FC460D92CAD20449AD4891"/>
    <w:rsid w:val="005B34FC"/>
    <w:pPr>
      <w:spacing w:after="160" w:line="259" w:lineRule="auto"/>
    </w:pPr>
    <w:rPr>
      <w:lang w:val="en-SG" w:eastAsia="en-SG"/>
    </w:rPr>
  </w:style>
  <w:style w:type="paragraph" w:customStyle="1" w:styleId="A148F8DAA7D84C97AD11458D055738F6">
    <w:name w:val="A148F8DAA7D84C97AD11458D055738F6"/>
    <w:rsid w:val="005B34FC"/>
    <w:pPr>
      <w:spacing w:after="160" w:line="259" w:lineRule="auto"/>
    </w:pPr>
    <w:rPr>
      <w:lang w:val="en-SG" w:eastAsia="en-SG"/>
    </w:rPr>
  </w:style>
  <w:style w:type="paragraph" w:customStyle="1" w:styleId="2EAB076693C04152BBBA05D71543EEAA">
    <w:name w:val="2EAB076693C04152BBBA05D71543EEAA"/>
    <w:rsid w:val="005B34FC"/>
    <w:pPr>
      <w:spacing w:after="160" w:line="259" w:lineRule="auto"/>
    </w:pPr>
    <w:rPr>
      <w:lang w:val="en-SG" w:eastAsia="en-SG"/>
    </w:rPr>
  </w:style>
  <w:style w:type="paragraph" w:customStyle="1" w:styleId="84082E9CF0C0492895AA954A83B6BF93">
    <w:name w:val="84082E9CF0C0492895AA954A83B6BF93"/>
    <w:rsid w:val="005B34FC"/>
    <w:pPr>
      <w:spacing w:after="160" w:line="259" w:lineRule="auto"/>
    </w:pPr>
    <w:rPr>
      <w:lang w:val="en-SG" w:eastAsia="en-SG"/>
    </w:rPr>
  </w:style>
  <w:style w:type="paragraph" w:customStyle="1" w:styleId="5F667B79ED514ED18CE66530EA8DF184">
    <w:name w:val="5F667B79ED514ED18CE66530EA8DF184"/>
    <w:rsid w:val="005B34FC"/>
    <w:pPr>
      <w:spacing w:after="160" w:line="259" w:lineRule="auto"/>
    </w:pPr>
    <w:rPr>
      <w:lang w:val="en-SG" w:eastAsia="en-SG"/>
    </w:rPr>
  </w:style>
  <w:style w:type="paragraph" w:customStyle="1" w:styleId="8D5E0A907714476797753C9394016E64">
    <w:name w:val="8D5E0A907714476797753C9394016E64"/>
    <w:rsid w:val="00AB0A3B"/>
    <w:pPr>
      <w:spacing w:after="160" w:line="259" w:lineRule="auto"/>
    </w:pPr>
    <w:rPr>
      <w:lang w:val="en-SG" w:eastAsia="en-SG"/>
    </w:rPr>
  </w:style>
  <w:style w:type="paragraph" w:customStyle="1" w:styleId="1F04E54636494809A2FD64BEF8DF001F">
    <w:name w:val="1F04E54636494809A2FD64BEF8DF001F"/>
    <w:rsid w:val="00AB0A3B"/>
    <w:pPr>
      <w:spacing w:after="160" w:line="259" w:lineRule="auto"/>
    </w:pPr>
    <w:rPr>
      <w:lang w:val="en-SG" w:eastAsia="en-SG"/>
    </w:rPr>
  </w:style>
  <w:style w:type="paragraph" w:customStyle="1" w:styleId="035C18623F0342D4BCA70B7087F4D182">
    <w:name w:val="035C18623F0342D4BCA70B7087F4D182"/>
    <w:rsid w:val="00AB0A3B"/>
    <w:pPr>
      <w:spacing w:after="160" w:line="259" w:lineRule="auto"/>
    </w:pPr>
    <w:rPr>
      <w:lang w:val="en-SG" w:eastAsia="en-SG"/>
    </w:rPr>
  </w:style>
  <w:style w:type="paragraph" w:customStyle="1" w:styleId="716055E0FC8245AE8E4FC87F5B69732B">
    <w:name w:val="716055E0FC8245AE8E4FC87F5B69732B"/>
    <w:rsid w:val="00AB0A3B"/>
    <w:pPr>
      <w:spacing w:after="160" w:line="259" w:lineRule="auto"/>
    </w:pPr>
    <w:rPr>
      <w:lang w:val="en-SG" w:eastAsia="en-SG"/>
    </w:rPr>
  </w:style>
  <w:style w:type="paragraph" w:customStyle="1" w:styleId="C52FD8C41DCEEA4BB9C5B80BC0986CDE">
    <w:name w:val="C52FD8C41DCEEA4BB9C5B80BC0986CDE"/>
    <w:rsid w:val="007174E0"/>
    <w:pPr>
      <w:spacing w:after="0" w:line="240" w:lineRule="auto"/>
    </w:pPr>
    <w:rPr>
      <w:sz w:val="24"/>
      <w:szCs w:val="24"/>
      <w:lang w:val="en-NZ" w:eastAsia="en-GB"/>
    </w:rPr>
  </w:style>
  <w:style w:type="paragraph" w:customStyle="1" w:styleId="C9C212FB641F4033B72A26030AD03786">
    <w:name w:val="C9C212FB641F4033B72A26030AD03786"/>
    <w:rsid w:val="0089224F"/>
    <w:pPr>
      <w:spacing w:after="160" w:line="259" w:lineRule="auto"/>
    </w:pPr>
    <w:rPr>
      <w:kern w:val="2"/>
      <w:lang w:val="en-SG" w:eastAsia="en-SG"/>
      <w14:ligatures w14:val="standardContextual"/>
    </w:rPr>
  </w:style>
  <w:style w:type="paragraph" w:customStyle="1" w:styleId="B1BEA5D50A9747838CFE7EFB305C5304">
    <w:name w:val="B1BEA5D50A9747838CFE7EFB305C5304"/>
    <w:rsid w:val="0089224F"/>
    <w:pPr>
      <w:spacing w:after="160" w:line="259" w:lineRule="auto"/>
    </w:pPr>
    <w:rPr>
      <w:kern w:val="2"/>
      <w:lang w:val="en-SG" w:eastAsia="en-SG"/>
      <w14:ligatures w14:val="standardContextual"/>
    </w:rPr>
  </w:style>
  <w:style w:type="paragraph" w:customStyle="1" w:styleId="4251C9D010DE4FFEABA72B8D3B779398">
    <w:name w:val="4251C9D010DE4FFEABA72B8D3B779398"/>
    <w:rsid w:val="0089224F"/>
    <w:pPr>
      <w:spacing w:after="160" w:line="259" w:lineRule="auto"/>
    </w:pPr>
    <w:rPr>
      <w:kern w:val="2"/>
      <w:lang w:val="en-SG" w:eastAsia="en-SG"/>
      <w14:ligatures w14:val="standardContextual"/>
    </w:rPr>
  </w:style>
  <w:style w:type="paragraph" w:customStyle="1" w:styleId="CA85D458BD9B491BB8E3BDA9DE14F4C2">
    <w:name w:val="CA85D458BD9B491BB8E3BDA9DE14F4C2"/>
    <w:rsid w:val="0089224F"/>
    <w:pPr>
      <w:spacing w:after="160" w:line="259" w:lineRule="auto"/>
    </w:pPr>
    <w:rPr>
      <w:kern w:val="2"/>
      <w:lang w:val="en-SG" w:eastAsia="en-SG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Initials Resume">
      <a:dk1>
        <a:sysClr val="windowText" lastClr="000000"/>
      </a:dk1>
      <a:lt1>
        <a:sysClr val="window" lastClr="FFFFFF"/>
      </a:lt1>
      <a:dk2>
        <a:srgbClr val="565656"/>
      </a:dk2>
      <a:lt2>
        <a:srgbClr val="E1E1E1"/>
      </a:lt2>
      <a:accent1>
        <a:srgbClr val="A9122A"/>
      </a:accent1>
      <a:accent2>
        <a:srgbClr val="D98F99"/>
      </a:accent2>
      <a:accent3>
        <a:srgbClr val="AD85BF"/>
      </a:accent3>
      <a:accent4>
        <a:srgbClr val="540D5C"/>
      </a:accent4>
      <a:accent5>
        <a:srgbClr val="6E64A1"/>
      </a:accent5>
      <a:accent6>
        <a:srgbClr val="5736C7"/>
      </a:accent6>
      <a:hlink>
        <a:srgbClr val="002FFF"/>
      </a:hlink>
      <a:folHlink>
        <a:srgbClr val="8D009F"/>
      </a:folHlink>
    </a:clrScheme>
    <a:fontScheme name="Initials Resume">
      <a:majorFont>
        <a:latin typeface="Century Gothic"/>
        <a:ea typeface=""/>
        <a:cs typeface=""/>
        <a:font script="Jpan" typeface="ＭＳ Ｐゴシック"/>
      </a:majorFont>
      <a:minorFont>
        <a:latin typeface="Century Gothic"/>
        <a:ea typeface=""/>
        <a:cs typeface=""/>
        <a:font script="Jpan" typeface="ＭＳ Ｐ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8D9CC5F948243AFA9D785CFC8646D" ma:contentTypeVersion="12" ma:contentTypeDescription="Create a new document." ma:contentTypeScope="" ma:versionID="356a5cc327ce1a90c6b860c0e3f866cf">
  <xsd:schema xmlns:xsd="http://www.w3.org/2001/XMLSchema" xmlns:xs="http://www.w3.org/2001/XMLSchema" xmlns:p="http://schemas.microsoft.com/office/2006/metadata/properties" xmlns:ns2="a52fc808-2eb6-4a2f-916b-273efd66095c" xmlns:ns3="76b96def-cc82-407d-b5f5-f76f6e3e5b4f" targetNamespace="http://schemas.microsoft.com/office/2006/metadata/properties" ma:root="true" ma:fieldsID="cc27c6b1e574a2c0d4766eb7641b4840" ns2:_="" ns3:_="">
    <xsd:import namespace="a52fc808-2eb6-4a2f-916b-273efd66095c"/>
    <xsd:import namespace="76b96def-cc82-407d-b5f5-f76f6e3e5b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fc808-2eb6-4a2f-916b-273efd660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e22b673-33ea-4156-aa29-692a5fdc78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96def-cc82-407d-b5f5-f76f6e3e5b4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0d43202-40cb-4271-aac2-8133715d251c}" ma:internalName="TaxCatchAll" ma:showField="CatchAllData" ma:web="76b96def-cc82-407d-b5f5-f76f6e3e5b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b96def-cc82-407d-b5f5-f76f6e3e5b4f" xsi:nil="true"/>
    <lcf76f155ced4ddcb4097134ff3c332f xmlns="a52fc808-2eb6-4a2f-916b-273efd66095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096AA3-8C06-4F63-9F20-2737B756217A}"/>
</file>

<file path=customXml/itemProps2.xml><?xml version="1.0" encoding="utf-8"?>
<ds:datastoreItem xmlns:ds="http://schemas.openxmlformats.org/officeDocument/2006/customXml" ds:itemID="{5169D46E-F2C1-4958-946E-05330DA34652}"/>
</file>

<file path=customXml/itemProps3.xml><?xml version="1.0" encoding="utf-8"?>
<ds:datastoreItem xmlns:ds="http://schemas.openxmlformats.org/officeDocument/2006/customXml" ds:itemID="{233502A9-2F88-41CB-8BC3-6D77757327F0}"/>
</file>

<file path=docProps/app.xml><?xml version="1.0" encoding="utf-8"?>
<Properties xmlns="http://schemas.openxmlformats.org/officeDocument/2006/extended-properties" xmlns:vt="http://schemas.openxmlformats.org/officeDocument/2006/docPropsVTypes">
  <Template>Downloads</Template>
  <TotalTime>0</TotalTime>
  <Pages>2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Ng Wei Xiang</dc:creator>
  <cp:lastModifiedBy>Marie Leclerc</cp:lastModifiedBy>
  <cp:revision>2</cp:revision>
  <cp:lastPrinted>2013-03-20T04:55:00Z</cp:lastPrinted>
  <dcterms:created xsi:type="dcterms:W3CDTF">2024-01-11T00:57:00Z</dcterms:created>
  <dcterms:modified xsi:type="dcterms:W3CDTF">2024-01-11T00:57:00Z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0x010100C948D9CC5F948243AFA9D785CFC8646D</vt:lpwstr>
  </property>
</Properties>
</file>